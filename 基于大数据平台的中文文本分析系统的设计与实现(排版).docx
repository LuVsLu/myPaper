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世纪，互联网技术的发展突飞猛进，互联网已经与各行各业息息相关，形成了互联网</w:t>
      </w:r>
      <w:r w:rsidRPr="000542D8">
        <w:rPr>
          <w:rFonts w:hint="eastAsia"/>
          <w:lang w:val="en-US" w:eastAsia="zh-CN"/>
        </w:rPr>
        <w:t>+</w:t>
      </w:r>
      <w:r w:rsidRPr="000542D8">
        <w:rPr>
          <w:rFonts w:hint="eastAsia"/>
          <w:lang w:val="en-US" w:eastAsia="zh-CN"/>
        </w:rPr>
        <w:t>的大格局，同时，连接在互联网上的各种设备在源源不断产生着数据，造成数据的大爆炸式产生，为大数据时代的到来奠定了基础，这其中包括大量的文本信息，这些文本信息以日志、评论、文章等形式呈现在互联网上，由于互联网与人们的生活越来越紧密，并且网络舆情对社会热点的影响也越来越大，如何分析网络观点、预测网络情绪并正确引导网络舆情成为当今社会乃至全世界亟需解决的问题。其中对文本分析技术的研究是解决这一问题的关键点，由于中文的特殊性，对中文文本的分析更加困难，中文文本分析技术主要包含文本采集、文本清洗、文本标注、文本训练、文本分类这</w:t>
      </w:r>
      <w:r w:rsidRPr="000542D8">
        <w:rPr>
          <w:rFonts w:hint="eastAsia"/>
          <w:lang w:val="en-US" w:eastAsia="zh-CN"/>
        </w:rPr>
        <w:t>5</w:t>
      </w:r>
      <w:r w:rsidRPr="000542D8">
        <w:rPr>
          <w:rFonts w:hint="eastAsia"/>
          <w:lang w:val="en-US" w:eastAsia="zh-CN"/>
        </w:rPr>
        <w:t>大类技术，这</w:t>
      </w:r>
      <w:r w:rsidRPr="000542D8">
        <w:rPr>
          <w:rFonts w:hint="eastAsia"/>
          <w:lang w:val="en-US" w:eastAsia="zh-CN"/>
        </w:rPr>
        <w:t>5</w:t>
      </w:r>
      <w:r w:rsidRPr="000542D8">
        <w:rPr>
          <w:rFonts w:hint="eastAsia"/>
          <w:lang w:val="en-US" w:eastAsia="zh-CN"/>
        </w:rPr>
        <w:t>大类技术中包含了许多关键的算法和系统，通过对这些算法的优化和对系统的整合可以满足对文本分析任务的需求，其中最具代表性的任务就是对文本倾向性的分析，文本倾向性分析是指通过采集、标注、训练、分类等手段分析文本的立场、观点、情感、情绪等主观信息，从而对文本倾向性做出褒贬划分。这一技术涉及了文本分析技术的方方面面，并可以应用到评论系统、舆情系统、问答系统、推荐系统等多个领域。同时，随着技术的不断成熟，开源社区的繁荣，研究人员对海量数据的处理不再困难，各种大数据平台的出现为处理海量数据提供了方便，尤其是</w:t>
      </w:r>
      <w:r w:rsidRPr="000542D8">
        <w:rPr>
          <w:rFonts w:hint="eastAsia"/>
          <w:lang w:val="en-US" w:eastAsia="zh-CN"/>
        </w:rPr>
        <w:t>2009</w:t>
      </w:r>
      <w:r w:rsidRPr="000542D8">
        <w:rPr>
          <w:rFonts w:hint="eastAsia"/>
          <w:lang w:val="en-US" w:eastAsia="zh-CN"/>
        </w:rPr>
        <w:t>年推出的大数据计算框架</w:t>
      </w:r>
      <w:r w:rsidRPr="000542D8">
        <w:rPr>
          <w:rFonts w:hint="eastAsia"/>
          <w:lang w:val="en-US" w:eastAsia="zh-CN"/>
        </w:rPr>
        <w:t>Apache Spark</w:t>
      </w:r>
      <w:r w:rsidRPr="000542D8">
        <w:rPr>
          <w:rFonts w:hint="eastAsia"/>
          <w:lang w:val="en-US" w:eastAsia="zh-CN"/>
        </w:rPr>
        <w:t>，并在</w:t>
      </w:r>
      <w:r w:rsidRPr="000542D8">
        <w:rPr>
          <w:rFonts w:hint="eastAsia"/>
          <w:lang w:val="en-US" w:eastAsia="zh-CN"/>
        </w:rPr>
        <w:t>2014</w:t>
      </w:r>
      <w:r w:rsidRPr="000542D8">
        <w:rPr>
          <w:rFonts w:hint="eastAsia"/>
          <w:lang w:val="en-US" w:eastAsia="zh-CN"/>
        </w:rPr>
        <w:t>年成为</w:t>
      </w:r>
      <w:r w:rsidRPr="000542D8">
        <w:rPr>
          <w:rFonts w:hint="eastAsia"/>
          <w:lang w:val="en-US" w:eastAsia="zh-CN"/>
        </w:rPr>
        <w:t>Apache</w:t>
      </w:r>
      <w:r w:rsidRPr="000542D8">
        <w:rPr>
          <w:rFonts w:hint="eastAsia"/>
          <w:lang w:val="en-US" w:eastAsia="zh-CN"/>
        </w:rPr>
        <w:t>基金会的顶级项目，其不断的完善为大数据处理带来了新的曙光。</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本论文基于</w:t>
      </w:r>
      <w:r w:rsidRPr="000542D8">
        <w:rPr>
          <w:rFonts w:hint="eastAsia"/>
          <w:lang w:val="en-US" w:eastAsia="zh-CN"/>
        </w:rPr>
        <w:t>Spark</w:t>
      </w:r>
      <w:r w:rsidRPr="000542D8">
        <w:rPr>
          <w:rFonts w:hint="eastAsia"/>
          <w:lang w:val="en-US" w:eastAsia="zh-CN"/>
        </w:rPr>
        <w:t>大数据平台，并以互联网上的评论信息作为研究对象，构建一套针对中文文本倾向分析的大数据分析系统，通过利用文本分析相关技术，对评论信息进行采集、过滤、标注、训练、分类等操作，最终提供一套分析评论文本正负倾向性的解决方案，并通过利用</w:t>
      </w:r>
      <w:r w:rsidRPr="000542D8">
        <w:rPr>
          <w:rFonts w:hint="eastAsia"/>
          <w:lang w:val="en-US" w:eastAsia="zh-CN"/>
        </w:rPr>
        <w:t>LDA</w:t>
      </w:r>
      <w:r w:rsidRPr="000542D8">
        <w:rPr>
          <w:rFonts w:hint="eastAsia"/>
          <w:lang w:val="en-US" w:eastAsia="zh-CN"/>
        </w:rPr>
        <w:t>算法和</w:t>
      </w:r>
      <w:r w:rsidRPr="000542D8">
        <w:rPr>
          <w:rFonts w:hint="eastAsia"/>
          <w:lang w:val="en-US" w:eastAsia="zh-CN"/>
        </w:rPr>
        <w:t>doc2vec</w:t>
      </w:r>
      <w:r w:rsidRPr="000542D8">
        <w:rPr>
          <w:rFonts w:hint="eastAsia"/>
          <w:lang w:val="en-US" w:eastAsia="zh-CN"/>
        </w:rPr>
        <w:t>算法相融合的方式提高文本倾向分析的准确率和召回率。本文主要包括以下几个方面：</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首先，本论文分析了课题的研究背景和国内外研究现状，并针对中文文本分析场景提出了可行性研究，阐述了关键技术和主要思路。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w:t>
      </w:r>
      <w:r w:rsidRPr="000542D8">
        <w:rPr>
          <w:rFonts w:hint="eastAsia"/>
          <w:lang w:val="en-US" w:eastAsia="zh-CN"/>
        </w:rPr>
        <w:lastRenderedPageBreak/>
        <w:t>和基于</w:t>
      </w:r>
      <w:r w:rsidRPr="000542D8">
        <w:rPr>
          <w:rFonts w:hint="eastAsia"/>
          <w:lang w:val="en-US" w:eastAsia="zh-CN"/>
        </w:rPr>
        <w:t>doc2vec</w:t>
      </w:r>
      <w:r w:rsidRPr="000542D8">
        <w:rPr>
          <w:rFonts w:hint="eastAsia"/>
          <w:lang w:val="en-US" w:eastAsia="zh-CN"/>
        </w:rPr>
        <w:t>和</w:t>
      </w:r>
      <w:r w:rsidRPr="000542D8">
        <w:rPr>
          <w:rFonts w:hint="eastAsia"/>
          <w:lang w:val="en-US" w:eastAsia="zh-CN"/>
        </w:rPr>
        <w:t>LDA</w:t>
      </w:r>
      <w:r w:rsidRPr="000542D8">
        <w:rPr>
          <w:rFonts w:hint="eastAsia"/>
          <w:lang w:val="en-US" w:eastAsia="zh-CN"/>
        </w:rPr>
        <w:t>的文本表示算法，最后根据系统设计完成各个模块的代码编写和系统整合，并提出总结和分析。</w:t>
      </w:r>
    </w:p>
    <w:p w:rsidR="00933BEC" w:rsidRPr="007D413F" w:rsidRDefault="00933BEC" w:rsidP="006C65D6">
      <w:pPr>
        <w:pStyle w:val="23"/>
        <w:ind w:firstLine="560"/>
      </w:pP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237390" w:rsidP="00521A8E">
      <w:pPr>
        <w:spacing w:afterLines="300" w:after="978" w:line="400" w:lineRule="exact"/>
        <w:jc w:val="center"/>
        <w:rPr>
          <w:rFonts w:eastAsia="黑体"/>
          <w:b/>
          <w:caps/>
          <w:sz w:val="32"/>
          <w:szCs w:val="32"/>
        </w:rPr>
      </w:pPr>
      <w:r w:rsidRPr="00237390">
        <w:rPr>
          <w:rFonts w:eastAsia="黑体"/>
          <w:b/>
          <w:caps/>
          <w:sz w:val="32"/>
          <w:szCs w:val="32"/>
        </w:rPr>
        <w:lastRenderedPageBreak/>
        <w:t xml:space="preserve">Research and Implementation of multicast </w:t>
      </w:r>
      <w:r w:rsidR="00751B08" w:rsidRPr="00751B08">
        <w:rPr>
          <w:rFonts w:eastAsia="黑体"/>
          <w:b/>
          <w:caps/>
          <w:sz w:val="32"/>
          <w:szCs w:val="32"/>
        </w:rPr>
        <w:t>group membership management protocol</w:t>
      </w:r>
      <w:r w:rsidR="00751B08">
        <w:rPr>
          <w:rFonts w:eastAsia="黑体" w:hint="eastAsia"/>
          <w:b/>
          <w:caps/>
          <w:sz w:val="32"/>
          <w:szCs w:val="32"/>
        </w:rPr>
        <w:t xml:space="preserve"> </w:t>
      </w:r>
      <w:r w:rsidR="003C5AA1" w:rsidRPr="007D413F">
        <w:rPr>
          <w:rFonts w:eastAsia="黑体"/>
          <w:b/>
          <w:caps/>
          <w:sz w:val="32"/>
          <w:szCs w:val="32"/>
        </w:rPr>
        <w:t xml:space="preserve">based on the </w:t>
      </w:r>
      <w:r>
        <w:rPr>
          <w:rFonts w:eastAsia="黑体" w:hint="eastAsia"/>
          <w:b/>
          <w:caps/>
          <w:sz w:val="32"/>
          <w:szCs w:val="32"/>
        </w:rPr>
        <w:t>New nETWORK ARCHITECTURE</w:t>
      </w:r>
    </w:p>
    <w:p w:rsidR="00625261" w:rsidRPr="007D413F" w:rsidRDefault="007F6291" w:rsidP="007F6291">
      <w:pPr>
        <w:spacing w:afterLines="200" w:after="652"/>
        <w:jc w:val="center"/>
        <w:rPr>
          <w:b/>
          <w:sz w:val="30"/>
          <w:szCs w:val="30"/>
        </w:rPr>
      </w:pPr>
      <w:r w:rsidRPr="007D413F">
        <w:rPr>
          <w:b/>
          <w:sz w:val="30"/>
          <w:szCs w:val="30"/>
        </w:rPr>
        <w:t>ABSTRACT</w:t>
      </w:r>
    </w:p>
    <w:p w:rsidR="00082B3C" w:rsidRPr="00082B3C" w:rsidRDefault="00082B3C" w:rsidP="0005194A">
      <w:pPr>
        <w:rPr>
          <w:sz w:val="28"/>
        </w:rPr>
      </w:pPr>
      <w:r>
        <w:rPr>
          <w:rFonts w:hint="eastAsia"/>
        </w:rPr>
        <w:t xml:space="preserve">  </w:t>
      </w:r>
      <w:r w:rsidR="00FA3098" w:rsidRPr="003F3686">
        <w:rPr>
          <w:sz w:val="28"/>
        </w:rPr>
        <w:t>Multicast technologies help mu</w:t>
      </w:r>
      <w:r w:rsidR="00FA3098" w:rsidRPr="003F3686">
        <w:rPr>
          <w:rFonts w:hint="eastAsia"/>
          <w:sz w:val="28"/>
        </w:rPr>
        <w:t xml:space="preserve">lticast communication service, such as </w:t>
      </w:r>
      <w:r w:rsidR="00FA3098" w:rsidRPr="003F3686">
        <w:rPr>
          <w:sz w:val="28"/>
        </w:rPr>
        <w:t>remote video</w:t>
      </w:r>
      <w:r w:rsidR="00FA3098">
        <w:t xml:space="preserve"> </w:t>
      </w:r>
      <w:r w:rsidR="00FA3098" w:rsidRPr="003F3686">
        <w:rPr>
          <w:sz w:val="28"/>
        </w:rPr>
        <w:t>conference and online games, etc., to reduce the bandwidth resource, network congestion, and delay. Internet Standard Organization has published numerous IP Multicast Standard in recent years. But the IP multicast has not been deployed in large-scale. This is because the current multicast technologies adopt the open multicast service model, which does not support identity authentication. The legality of the multicast member is difficult to be guaranteed. Moreover, the mobility management for mobile terminals is also lacked. Therefore, this paper adopts the novel network architecture design to research the multicast member management technologies and proposes a multicast member management protocol.</w:t>
      </w:r>
      <w:r w:rsidR="00195583">
        <w:rPr>
          <w:sz w:val="28"/>
        </w:rPr>
        <w:t xml:space="preserve"> </w:t>
      </w:r>
      <w:r w:rsidRPr="003F3686">
        <w:rPr>
          <w:sz w:val="28"/>
        </w:rPr>
        <w:t>The contributions of this pape</w:t>
      </w:r>
      <w:r w:rsidR="0005194A">
        <w:rPr>
          <w:sz w:val="28"/>
        </w:rPr>
        <w:t>r include:</w:t>
      </w:r>
      <w:r w:rsidR="0005194A">
        <w:rPr>
          <w:rFonts w:hint="eastAsia"/>
          <w:sz w:val="28"/>
        </w:rPr>
        <w:t xml:space="preserve"> </w:t>
      </w:r>
      <w:r w:rsidR="0005194A">
        <w:rPr>
          <w:sz w:val="28"/>
        </w:rPr>
        <w:t>(</w:t>
      </w:r>
      <w:proofErr w:type="gramStart"/>
      <w:r w:rsidR="0005194A">
        <w:rPr>
          <w:rFonts w:hint="eastAsia"/>
          <w:sz w:val="28"/>
        </w:rPr>
        <w:t>1</w:t>
      </w:r>
      <w:r w:rsidR="0005194A">
        <w:rPr>
          <w:sz w:val="28"/>
        </w:rPr>
        <w:t>)</w:t>
      </w:r>
      <w:r w:rsidRPr="00082B3C">
        <w:rPr>
          <w:sz w:val="28"/>
          <w:lang w:eastAsia="x-none"/>
        </w:rPr>
        <w:t>Design</w:t>
      </w:r>
      <w:proofErr w:type="gramEnd"/>
      <w:r w:rsidRPr="00082B3C">
        <w:rPr>
          <w:sz w:val="28"/>
          <w:lang w:eastAsia="x-none"/>
        </w:rPr>
        <w:t xml:space="preserve"> the m</w:t>
      </w:r>
      <w:r w:rsidRPr="00082B3C">
        <w:rPr>
          <w:rFonts w:hint="eastAsia"/>
          <w:sz w:val="28"/>
          <w:lang w:eastAsia="x-none"/>
        </w:rPr>
        <w:t xml:space="preserve">ulticast </w:t>
      </w:r>
      <w:r w:rsidRPr="00082B3C">
        <w:rPr>
          <w:sz w:val="28"/>
          <w:lang w:eastAsia="x-none"/>
        </w:rPr>
        <w:t>user management protocol workflow;</w:t>
      </w:r>
      <w:r w:rsidR="0005194A">
        <w:rPr>
          <w:rFonts w:hint="eastAsia"/>
          <w:sz w:val="28"/>
        </w:rPr>
        <w:t>(2)</w:t>
      </w:r>
      <w:r w:rsidRPr="00082B3C">
        <w:rPr>
          <w:sz w:val="28"/>
          <w:lang w:eastAsia="x-none"/>
        </w:rPr>
        <w:t>Define the m</w:t>
      </w:r>
      <w:r w:rsidRPr="00082B3C">
        <w:rPr>
          <w:rFonts w:hint="eastAsia"/>
          <w:sz w:val="28"/>
          <w:lang w:eastAsia="x-none"/>
        </w:rPr>
        <w:t xml:space="preserve">ulticast </w:t>
      </w:r>
      <w:r w:rsidRPr="00082B3C">
        <w:rPr>
          <w:sz w:val="28"/>
          <w:lang w:eastAsia="x-none"/>
        </w:rPr>
        <w:t>user management protocol packet format;</w:t>
      </w:r>
      <w:r w:rsidR="0005194A">
        <w:rPr>
          <w:rFonts w:hint="eastAsia"/>
          <w:sz w:val="28"/>
        </w:rPr>
        <w:t>(3)</w:t>
      </w:r>
      <w:r w:rsidRPr="00082B3C">
        <w:rPr>
          <w:sz w:val="28"/>
          <w:lang w:eastAsia="x-none"/>
        </w:rPr>
        <w:t>Implement the m</w:t>
      </w:r>
      <w:r w:rsidRPr="00082B3C">
        <w:rPr>
          <w:rFonts w:hint="eastAsia"/>
          <w:sz w:val="28"/>
          <w:lang w:eastAsia="x-none"/>
        </w:rPr>
        <w:t xml:space="preserve">ulticast </w:t>
      </w:r>
      <w:r w:rsidRPr="00082B3C">
        <w:rPr>
          <w:sz w:val="28"/>
          <w:lang w:eastAsia="x-none"/>
        </w:rPr>
        <w:t>user management protocol function module;</w:t>
      </w:r>
      <w:r w:rsidR="0005194A">
        <w:rPr>
          <w:rFonts w:hint="eastAsia"/>
          <w:sz w:val="28"/>
        </w:rPr>
        <w:t>(4)</w:t>
      </w:r>
      <w:r w:rsidRPr="00082B3C">
        <w:rPr>
          <w:sz w:val="28"/>
          <w:lang w:eastAsia="x-none"/>
        </w:rPr>
        <w:t>Test and evaluate the m</w:t>
      </w:r>
      <w:r w:rsidRPr="00082B3C">
        <w:rPr>
          <w:rFonts w:hint="eastAsia"/>
          <w:sz w:val="28"/>
          <w:lang w:eastAsia="x-none"/>
        </w:rPr>
        <w:t xml:space="preserve">ulticast </w:t>
      </w:r>
      <w:r w:rsidRPr="00082B3C">
        <w:rPr>
          <w:sz w:val="28"/>
          <w:lang w:eastAsia="x-none"/>
        </w:rPr>
        <w:t>user management protocol.</w:t>
      </w:r>
    </w:p>
    <w:p w:rsidR="00082B3C" w:rsidRPr="00082B3C" w:rsidRDefault="00082B3C" w:rsidP="00082B3C">
      <w:pPr>
        <w:pStyle w:val="23"/>
        <w:ind w:firstLineChars="100" w:firstLine="280"/>
        <w:rPr>
          <w:lang w:val="en-US"/>
        </w:rPr>
      </w:pPr>
      <w:r w:rsidRPr="00082B3C">
        <w:rPr>
          <w:rFonts w:hint="eastAsia"/>
          <w:lang w:val="en-US"/>
        </w:rPr>
        <w:t xml:space="preserve">To </w:t>
      </w:r>
      <w:r w:rsidRPr="00082B3C">
        <w:rPr>
          <w:lang w:val="en-US"/>
        </w:rPr>
        <w:t>test the feasibility and performance of this mechanism, this paper establish</w:t>
      </w:r>
      <w:r>
        <w:rPr>
          <w:rFonts w:hint="eastAsia"/>
          <w:lang w:val="en-US" w:eastAsia="zh-CN"/>
        </w:rPr>
        <w:t>es</w:t>
      </w:r>
      <w:r w:rsidRPr="00082B3C">
        <w:rPr>
          <w:lang w:val="en-US"/>
        </w:rPr>
        <w:t xml:space="preserve"> the network topology and installed related software. The function and consistency are also tested. The results demonstrate that the proposed multicast management protocol is able to achieve the access control, management and maintenance, etc. We believe the proposed protocol is capable of providing basic service assurance and reference value.</w:t>
      </w:r>
    </w:p>
    <w:p w:rsidR="001F7778" w:rsidRPr="00082B3C" w:rsidRDefault="001F7778" w:rsidP="001F7778">
      <w:pPr>
        <w:pStyle w:val="23"/>
        <w:ind w:firstLineChars="0" w:firstLine="0"/>
        <w:rPr>
          <w:lang w:val="en-US" w:eastAsia="zh-CN"/>
        </w:rPr>
      </w:pPr>
    </w:p>
    <w:p w:rsidR="00CB76B3" w:rsidRPr="007D413F" w:rsidRDefault="00D412F5" w:rsidP="00082B3C">
      <w:pPr>
        <w:pStyle w:val="23"/>
        <w:ind w:firstLineChars="0" w:firstLine="0"/>
        <w:sectPr w:rsidR="00CB76B3"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783424">
        <w:rPr>
          <w:rFonts w:hint="eastAsia"/>
          <w:lang w:eastAsia="zh-CN"/>
        </w:rPr>
        <w:t>i</w:t>
      </w:r>
      <w:r w:rsidR="00082B3C" w:rsidRPr="00082B3C">
        <w:rPr>
          <w:lang w:eastAsia="zh-CN"/>
        </w:rPr>
        <w:t xml:space="preserve">dentifier separate mapping, multicast user, multicast management, </w:t>
      </w:r>
      <w:r w:rsidR="002A62BC">
        <w:rPr>
          <w:rFonts w:hint="eastAsia"/>
          <w:lang w:eastAsia="zh-CN"/>
        </w:rPr>
        <w:t xml:space="preserve"> </w:t>
      </w:r>
      <w:r w:rsidR="00082B3C" w:rsidRPr="00082B3C">
        <w:rPr>
          <w:lang w:eastAsia="zh-CN"/>
        </w:rPr>
        <w:t>novel network.</w:t>
      </w: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D55AF4"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8375494" w:history="1">
        <w:r w:rsidR="00D55AF4" w:rsidRPr="001A2AA1">
          <w:rPr>
            <w:rStyle w:val="a4"/>
            <w:noProof/>
          </w:rPr>
          <w:t>第一章</w:t>
        </w:r>
        <w:r w:rsidR="00D55AF4">
          <w:rPr>
            <w:rFonts w:asciiTheme="minorHAnsi" w:eastAsiaTheme="minorEastAsia" w:hAnsiTheme="minorHAnsi" w:cstheme="minorBidi"/>
            <w:b w:val="0"/>
            <w:noProof/>
            <w:sz w:val="21"/>
          </w:rPr>
          <w:tab/>
        </w:r>
        <w:r w:rsidR="00D55AF4" w:rsidRPr="001A2AA1">
          <w:rPr>
            <w:rStyle w:val="a4"/>
            <w:noProof/>
          </w:rPr>
          <w:t>绪论</w:t>
        </w:r>
        <w:r w:rsidR="00D55AF4">
          <w:rPr>
            <w:noProof/>
            <w:webHidden/>
          </w:rPr>
          <w:tab/>
        </w:r>
        <w:r w:rsidR="00D55AF4">
          <w:rPr>
            <w:noProof/>
            <w:webHidden/>
          </w:rPr>
          <w:fldChar w:fldCharType="begin"/>
        </w:r>
        <w:r w:rsidR="00D55AF4">
          <w:rPr>
            <w:noProof/>
            <w:webHidden/>
          </w:rPr>
          <w:instrText xml:space="preserve"> PAGEREF _Toc468375494 \h </w:instrText>
        </w:r>
        <w:r w:rsidR="00D55AF4">
          <w:rPr>
            <w:noProof/>
            <w:webHidden/>
          </w:rPr>
        </w:r>
        <w:r w:rsidR="00D55AF4">
          <w:rPr>
            <w:noProof/>
            <w:webHidden/>
          </w:rPr>
          <w:fldChar w:fldCharType="separate"/>
        </w:r>
        <w:r w:rsidR="00D55AF4">
          <w:rPr>
            <w:noProof/>
            <w:webHidden/>
          </w:rPr>
          <w:t>1</w:t>
        </w:r>
        <w:r w:rsidR="00D55AF4">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495" w:history="1">
        <w:r w:rsidRPr="001A2AA1">
          <w:rPr>
            <w:rStyle w:val="a4"/>
            <w:noProof/>
          </w:rPr>
          <w:t>1.1</w:t>
        </w:r>
        <w:r>
          <w:rPr>
            <w:rFonts w:asciiTheme="minorHAnsi" w:eastAsiaTheme="minorEastAsia" w:hAnsiTheme="minorHAnsi" w:cstheme="minorBidi"/>
            <w:noProof/>
            <w:sz w:val="21"/>
          </w:rPr>
          <w:tab/>
        </w:r>
        <w:r w:rsidRPr="001A2AA1">
          <w:rPr>
            <w:rStyle w:val="a4"/>
            <w:noProof/>
          </w:rPr>
          <w:t>研究背景及意义</w:t>
        </w:r>
        <w:r>
          <w:rPr>
            <w:noProof/>
            <w:webHidden/>
          </w:rPr>
          <w:tab/>
        </w:r>
        <w:r>
          <w:rPr>
            <w:noProof/>
            <w:webHidden/>
          </w:rPr>
          <w:fldChar w:fldCharType="begin"/>
        </w:r>
        <w:r>
          <w:rPr>
            <w:noProof/>
            <w:webHidden/>
          </w:rPr>
          <w:instrText xml:space="preserve"> PAGEREF _Toc468375495 \h </w:instrText>
        </w:r>
        <w:r>
          <w:rPr>
            <w:noProof/>
            <w:webHidden/>
          </w:rPr>
        </w:r>
        <w:r>
          <w:rPr>
            <w:noProof/>
            <w:webHidden/>
          </w:rPr>
          <w:fldChar w:fldCharType="separate"/>
        </w:r>
        <w:r>
          <w:rPr>
            <w:noProof/>
            <w:webHidden/>
          </w:rPr>
          <w:t>1</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496" w:history="1">
        <w:r w:rsidRPr="001A2AA1">
          <w:rPr>
            <w:rStyle w:val="a4"/>
            <w:noProof/>
          </w:rPr>
          <w:t>1.2</w:t>
        </w:r>
        <w:r>
          <w:rPr>
            <w:rFonts w:asciiTheme="minorHAnsi" w:eastAsiaTheme="minorEastAsia" w:hAnsiTheme="minorHAnsi" w:cstheme="minorBidi"/>
            <w:noProof/>
            <w:sz w:val="21"/>
          </w:rPr>
          <w:tab/>
        </w:r>
        <w:r w:rsidRPr="001A2AA1">
          <w:rPr>
            <w:rStyle w:val="a4"/>
            <w:noProof/>
          </w:rPr>
          <w:t>国内外研究现状</w:t>
        </w:r>
        <w:r>
          <w:rPr>
            <w:noProof/>
            <w:webHidden/>
          </w:rPr>
          <w:tab/>
        </w:r>
        <w:r>
          <w:rPr>
            <w:noProof/>
            <w:webHidden/>
          </w:rPr>
          <w:fldChar w:fldCharType="begin"/>
        </w:r>
        <w:r>
          <w:rPr>
            <w:noProof/>
            <w:webHidden/>
          </w:rPr>
          <w:instrText xml:space="preserve"> PAGEREF _Toc468375496 \h </w:instrText>
        </w:r>
        <w:r>
          <w:rPr>
            <w:noProof/>
            <w:webHidden/>
          </w:rPr>
        </w:r>
        <w:r>
          <w:rPr>
            <w:noProof/>
            <w:webHidden/>
          </w:rPr>
          <w:fldChar w:fldCharType="separate"/>
        </w:r>
        <w:r>
          <w:rPr>
            <w:noProof/>
            <w:webHidden/>
          </w:rPr>
          <w:t>2</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497" w:history="1">
        <w:r w:rsidRPr="001A2AA1">
          <w:rPr>
            <w:rStyle w:val="a4"/>
            <w:noProof/>
          </w:rPr>
          <w:t>1.2.1</w:t>
        </w:r>
        <w:r>
          <w:rPr>
            <w:rFonts w:asciiTheme="minorHAnsi" w:eastAsiaTheme="minorEastAsia" w:hAnsiTheme="minorHAnsi" w:cstheme="minorBidi"/>
            <w:noProof/>
            <w:sz w:val="21"/>
          </w:rPr>
          <w:tab/>
        </w:r>
        <w:r w:rsidRPr="001A2AA1">
          <w:rPr>
            <w:rStyle w:val="a4"/>
            <w:noProof/>
          </w:rPr>
          <w:t>文本倾向分析研究综述</w:t>
        </w:r>
        <w:r>
          <w:rPr>
            <w:noProof/>
            <w:webHidden/>
          </w:rPr>
          <w:tab/>
        </w:r>
        <w:r>
          <w:rPr>
            <w:noProof/>
            <w:webHidden/>
          </w:rPr>
          <w:fldChar w:fldCharType="begin"/>
        </w:r>
        <w:r>
          <w:rPr>
            <w:noProof/>
            <w:webHidden/>
          </w:rPr>
          <w:instrText xml:space="preserve"> PAGEREF _Toc468375497 \h </w:instrText>
        </w:r>
        <w:r>
          <w:rPr>
            <w:noProof/>
            <w:webHidden/>
          </w:rPr>
        </w:r>
        <w:r>
          <w:rPr>
            <w:noProof/>
            <w:webHidden/>
          </w:rPr>
          <w:fldChar w:fldCharType="separate"/>
        </w:r>
        <w:r>
          <w:rPr>
            <w:noProof/>
            <w:webHidden/>
          </w:rPr>
          <w:t>3</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498" w:history="1">
        <w:r w:rsidRPr="001A2AA1">
          <w:rPr>
            <w:rStyle w:val="a4"/>
            <w:noProof/>
          </w:rPr>
          <w:t>1.2.2</w:t>
        </w:r>
        <w:r>
          <w:rPr>
            <w:rFonts w:asciiTheme="minorHAnsi" w:eastAsiaTheme="minorEastAsia" w:hAnsiTheme="minorHAnsi" w:cstheme="minorBidi"/>
            <w:noProof/>
            <w:sz w:val="21"/>
          </w:rPr>
          <w:tab/>
        </w:r>
        <w:r w:rsidRPr="001A2AA1">
          <w:rPr>
            <w:rStyle w:val="a4"/>
            <w:noProof/>
          </w:rPr>
          <w:t>基于大数据平台的文本分类综述</w:t>
        </w:r>
        <w:r>
          <w:rPr>
            <w:noProof/>
            <w:webHidden/>
          </w:rPr>
          <w:tab/>
        </w:r>
        <w:r>
          <w:rPr>
            <w:noProof/>
            <w:webHidden/>
          </w:rPr>
          <w:fldChar w:fldCharType="begin"/>
        </w:r>
        <w:r>
          <w:rPr>
            <w:noProof/>
            <w:webHidden/>
          </w:rPr>
          <w:instrText xml:space="preserve"> PAGEREF _Toc468375498 \h </w:instrText>
        </w:r>
        <w:r>
          <w:rPr>
            <w:noProof/>
            <w:webHidden/>
          </w:rPr>
        </w:r>
        <w:r>
          <w:rPr>
            <w:noProof/>
            <w:webHidden/>
          </w:rPr>
          <w:fldChar w:fldCharType="separate"/>
        </w:r>
        <w:r>
          <w:rPr>
            <w:noProof/>
            <w:webHidden/>
          </w:rPr>
          <w:t>4</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499" w:history="1">
        <w:r w:rsidRPr="001A2AA1">
          <w:rPr>
            <w:rStyle w:val="a4"/>
            <w:noProof/>
          </w:rPr>
          <w:t>1.3</w:t>
        </w:r>
        <w:r>
          <w:rPr>
            <w:rFonts w:asciiTheme="minorHAnsi" w:eastAsiaTheme="minorEastAsia" w:hAnsiTheme="minorHAnsi" w:cstheme="minorBidi"/>
            <w:noProof/>
            <w:sz w:val="21"/>
          </w:rPr>
          <w:tab/>
        </w:r>
        <w:r w:rsidRPr="001A2AA1">
          <w:rPr>
            <w:rStyle w:val="a4"/>
            <w:noProof/>
          </w:rPr>
          <w:t>本文的主要工作</w:t>
        </w:r>
        <w:r>
          <w:rPr>
            <w:noProof/>
            <w:webHidden/>
          </w:rPr>
          <w:tab/>
        </w:r>
        <w:r>
          <w:rPr>
            <w:noProof/>
            <w:webHidden/>
          </w:rPr>
          <w:fldChar w:fldCharType="begin"/>
        </w:r>
        <w:r>
          <w:rPr>
            <w:noProof/>
            <w:webHidden/>
          </w:rPr>
          <w:instrText xml:space="preserve"> PAGEREF _Toc468375499 \h </w:instrText>
        </w:r>
        <w:r>
          <w:rPr>
            <w:noProof/>
            <w:webHidden/>
          </w:rPr>
        </w:r>
        <w:r>
          <w:rPr>
            <w:noProof/>
            <w:webHidden/>
          </w:rPr>
          <w:fldChar w:fldCharType="separate"/>
        </w:r>
        <w:r>
          <w:rPr>
            <w:noProof/>
            <w:webHidden/>
          </w:rPr>
          <w:t>4</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00" w:history="1">
        <w:r w:rsidRPr="001A2AA1">
          <w:rPr>
            <w:rStyle w:val="a4"/>
            <w:noProof/>
          </w:rPr>
          <w:t>1.3.1</w:t>
        </w:r>
        <w:r>
          <w:rPr>
            <w:rFonts w:asciiTheme="minorHAnsi" w:eastAsiaTheme="minorEastAsia" w:hAnsiTheme="minorHAnsi" w:cstheme="minorBidi"/>
            <w:noProof/>
            <w:sz w:val="21"/>
          </w:rPr>
          <w:tab/>
        </w:r>
        <w:r w:rsidRPr="001A2AA1">
          <w:rPr>
            <w:rStyle w:val="a4"/>
            <w:noProof/>
          </w:rPr>
          <w:t>研究内容</w:t>
        </w:r>
        <w:r>
          <w:rPr>
            <w:noProof/>
            <w:webHidden/>
          </w:rPr>
          <w:tab/>
        </w:r>
        <w:r>
          <w:rPr>
            <w:noProof/>
            <w:webHidden/>
          </w:rPr>
          <w:fldChar w:fldCharType="begin"/>
        </w:r>
        <w:r>
          <w:rPr>
            <w:noProof/>
            <w:webHidden/>
          </w:rPr>
          <w:instrText xml:space="preserve"> PAGEREF _Toc468375500 \h </w:instrText>
        </w:r>
        <w:r>
          <w:rPr>
            <w:noProof/>
            <w:webHidden/>
          </w:rPr>
        </w:r>
        <w:r>
          <w:rPr>
            <w:noProof/>
            <w:webHidden/>
          </w:rPr>
          <w:fldChar w:fldCharType="separate"/>
        </w:r>
        <w:r>
          <w:rPr>
            <w:noProof/>
            <w:webHidden/>
          </w:rPr>
          <w:t>4</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01" w:history="1">
        <w:r w:rsidRPr="001A2AA1">
          <w:rPr>
            <w:rStyle w:val="a4"/>
            <w:noProof/>
          </w:rPr>
          <w:t>1.3.2</w:t>
        </w:r>
        <w:r>
          <w:rPr>
            <w:rFonts w:asciiTheme="minorHAnsi" w:eastAsiaTheme="minorEastAsia" w:hAnsiTheme="minorHAnsi" w:cstheme="minorBidi"/>
            <w:noProof/>
            <w:sz w:val="21"/>
          </w:rPr>
          <w:tab/>
        </w:r>
        <w:r w:rsidRPr="001A2AA1">
          <w:rPr>
            <w:rStyle w:val="a4"/>
            <w:noProof/>
          </w:rPr>
          <w:t>创新之处</w:t>
        </w:r>
        <w:r>
          <w:rPr>
            <w:noProof/>
            <w:webHidden/>
          </w:rPr>
          <w:tab/>
        </w:r>
        <w:r>
          <w:rPr>
            <w:noProof/>
            <w:webHidden/>
          </w:rPr>
          <w:fldChar w:fldCharType="begin"/>
        </w:r>
        <w:r>
          <w:rPr>
            <w:noProof/>
            <w:webHidden/>
          </w:rPr>
          <w:instrText xml:space="preserve"> PAGEREF _Toc468375501 \h </w:instrText>
        </w:r>
        <w:r>
          <w:rPr>
            <w:noProof/>
            <w:webHidden/>
          </w:rPr>
        </w:r>
        <w:r>
          <w:rPr>
            <w:noProof/>
            <w:webHidden/>
          </w:rPr>
          <w:fldChar w:fldCharType="separate"/>
        </w:r>
        <w:r>
          <w:rPr>
            <w:noProof/>
            <w:webHidden/>
          </w:rPr>
          <w:t>6</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02" w:history="1">
        <w:r w:rsidRPr="001A2AA1">
          <w:rPr>
            <w:rStyle w:val="a4"/>
            <w:noProof/>
          </w:rPr>
          <w:t>1.4</w:t>
        </w:r>
        <w:r>
          <w:rPr>
            <w:rFonts w:asciiTheme="minorHAnsi" w:eastAsiaTheme="minorEastAsia" w:hAnsiTheme="minorHAnsi" w:cstheme="minorBidi"/>
            <w:noProof/>
            <w:sz w:val="21"/>
          </w:rPr>
          <w:tab/>
        </w:r>
        <w:r w:rsidRPr="001A2AA1">
          <w:rPr>
            <w:rStyle w:val="a4"/>
            <w:noProof/>
          </w:rPr>
          <w:t>本文的组织结构</w:t>
        </w:r>
        <w:r>
          <w:rPr>
            <w:noProof/>
            <w:webHidden/>
          </w:rPr>
          <w:tab/>
        </w:r>
        <w:r>
          <w:rPr>
            <w:noProof/>
            <w:webHidden/>
          </w:rPr>
          <w:fldChar w:fldCharType="begin"/>
        </w:r>
        <w:r>
          <w:rPr>
            <w:noProof/>
            <w:webHidden/>
          </w:rPr>
          <w:instrText xml:space="preserve"> PAGEREF _Toc468375502 \h </w:instrText>
        </w:r>
        <w:r>
          <w:rPr>
            <w:noProof/>
            <w:webHidden/>
          </w:rPr>
        </w:r>
        <w:r>
          <w:rPr>
            <w:noProof/>
            <w:webHidden/>
          </w:rPr>
          <w:fldChar w:fldCharType="separate"/>
        </w:r>
        <w:r>
          <w:rPr>
            <w:noProof/>
            <w:webHidden/>
          </w:rPr>
          <w:t>7</w:t>
        </w:r>
        <w:r>
          <w:rPr>
            <w:noProof/>
            <w:webHidden/>
          </w:rPr>
          <w:fldChar w:fldCharType="end"/>
        </w:r>
      </w:hyperlink>
    </w:p>
    <w:p w:rsidR="00D55AF4" w:rsidRDefault="00D55AF4">
      <w:pPr>
        <w:pStyle w:val="11"/>
        <w:tabs>
          <w:tab w:val="left" w:pos="1050"/>
        </w:tabs>
        <w:rPr>
          <w:rFonts w:asciiTheme="minorHAnsi" w:eastAsiaTheme="minorEastAsia" w:hAnsiTheme="minorHAnsi" w:cstheme="minorBidi"/>
          <w:b w:val="0"/>
          <w:noProof/>
          <w:sz w:val="21"/>
        </w:rPr>
      </w:pPr>
      <w:hyperlink w:anchor="_Toc468375503" w:history="1">
        <w:r w:rsidRPr="001A2AA1">
          <w:rPr>
            <w:rStyle w:val="a4"/>
            <w:noProof/>
          </w:rPr>
          <w:t>第二章</w:t>
        </w:r>
        <w:r>
          <w:rPr>
            <w:rFonts w:asciiTheme="minorHAnsi" w:eastAsiaTheme="minorEastAsia" w:hAnsiTheme="minorHAnsi" w:cstheme="minorBidi"/>
            <w:b w:val="0"/>
            <w:noProof/>
            <w:sz w:val="21"/>
          </w:rPr>
          <w:tab/>
        </w:r>
        <w:r w:rsidRPr="001A2AA1">
          <w:rPr>
            <w:rStyle w:val="a4"/>
            <w:noProof/>
          </w:rPr>
          <w:t>中文文本分析算法及关键技术</w:t>
        </w:r>
        <w:r>
          <w:rPr>
            <w:noProof/>
            <w:webHidden/>
          </w:rPr>
          <w:tab/>
        </w:r>
        <w:r>
          <w:rPr>
            <w:noProof/>
            <w:webHidden/>
          </w:rPr>
          <w:fldChar w:fldCharType="begin"/>
        </w:r>
        <w:r>
          <w:rPr>
            <w:noProof/>
            <w:webHidden/>
          </w:rPr>
          <w:instrText xml:space="preserve"> PAGEREF _Toc468375503 \h </w:instrText>
        </w:r>
        <w:r>
          <w:rPr>
            <w:noProof/>
            <w:webHidden/>
          </w:rPr>
        </w:r>
        <w:r>
          <w:rPr>
            <w:noProof/>
            <w:webHidden/>
          </w:rPr>
          <w:fldChar w:fldCharType="separate"/>
        </w:r>
        <w:r>
          <w:rPr>
            <w:noProof/>
            <w:webHidden/>
          </w:rPr>
          <w:t>8</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04" w:history="1">
        <w:r w:rsidRPr="001A2AA1">
          <w:rPr>
            <w:rStyle w:val="a4"/>
            <w:noProof/>
          </w:rPr>
          <w:t>2.1</w:t>
        </w:r>
        <w:r>
          <w:rPr>
            <w:rFonts w:asciiTheme="minorHAnsi" w:eastAsiaTheme="minorEastAsia" w:hAnsiTheme="minorHAnsi" w:cstheme="minorBidi"/>
            <w:noProof/>
            <w:sz w:val="21"/>
          </w:rPr>
          <w:tab/>
        </w:r>
        <w:r w:rsidRPr="001A2AA1">
          <w:rPr>
            <w:rStyle w:val="a4"/>
            <w:noProof/>
          </w:rPr>
          <w:t>文本分析相关知识点介绍</w:t>
        </w:r>
        <w:r>
          <w:rPr>
            <w:noProof/>
            <w:webHidden/>
          </w:rPr>
          <w:tab/>
        </w:r>
        <w:r>
          <w:rPr>
            <w:noProof/>
            <w:webHidden/>
          </w:rPr>
          <w:fldChar w:fldCharType="begin"/>
        </w:r>
        <w:r>
          <w:rPr>
            <w:noProof/>
            <w:webHidden/>
          </w:rPr>
          <w:instrText xml:space="preserve"> PAGEREF _Toc468375504 \h </w:instrText>
        </w:r>
        <w:r>
          <w:rPr>
            <w:noProof/>
            <w:webHidden/>
          </w:rPr>
        </w:r>
        <w:r>
          <w:rPr>
            <w:noProof/>
            <w:webHidden/>
          </w:rPr>
          <w:fldChar w:fldCharType="separate"/>
        </w:r>
        <w:r>
          <w:rPr>
            <w:noProof/>
            <w:webHidden/>
          </w:rPr>
          <w:t>8</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05" w:history="1">
        <w:r w:rsidRPr="001A2AA1">
          <w:rPr>
            <w:rStyle w:val="a4"/>
            <w:noProof/>
          </w:rPr>
          <w:t>2.1.1</w:t>
        </w:r>
        <w:r>
          <w:rPr>
            <w:rFonts w:asciiTheme="minorHAnsi" w:eastAsiaTheme="minorEastAsia" w:hAnsiTheme="minorHAnsi" w:cstheme="minorBidi"/>
            <w:noProof/>
            <w:sz w:val="21"/>
          </w:rPr>
          <w:tab/>
        </w:r>
        <w:r w:rsidRPr="001A2AA1">
          <w:rPr>
            <w:rStyle w:val="a4"/>
            <w:noProof/>
          </w:rPr>
          <w:t>语言模型及文本表示方法</w:t>
        </w:r>
        <w:r>
          <w:rPr>
            <w:noProof/>
            <w:webHidden/>
          </w:rPr>
          <w:tab/>
        </w:r>
        <w:r>
          <w:rPr>
            <w:noProof/>
            <w:webHidden/>
          </w:rPr>
          <w:fldChar w:fldCharType="begin"/>
        </w:r>
        <w:r>
          <w:rPr>
            <w:noProof/>
            <w:webHidden/>
          </w:rPr>
          <w:instrText xml:space="preserve"> PAGEREF _Toc468375505 \h </w:instrText>
        </w:r>
        <w:r>
          <w:rPr>
            <w:noProof/>
            <w:webHidden/>
          </w:rPr>
        </w:r>
        <w:r>
          <w:rPr>
            <w:noProof/>
            <w:webHidden/>
          </w:rPr>
          <w:fldChar w:fldCharType="separate"/>
        </w:r>
        <w:r>
          <w:rPr>
            <w:noProof/>
            <w:webHidden/>
          </w:rPr>
          <w:t>8</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06" w:history="1">
        <w:r w:rsidRPr="001A2AA1">
          <w:rPr>
            <w:rStyle w:val="a4"/>
            <w:noProof/>
          </w:rPr>
          <w:t>2.1.2</w:t>
        </w:r>
        <w:r>
          <w:rPr>
            <w:rFonts w:asciiTheme="minorHAnsi" w:eastAsiaTheme="minorEastAsia" w:hAnsiTheme="minorHAnsi" w:cstheme="minorBidi"/>
            <w:noProof/>
            <w:sz w:val="21"/>
          </w:rPr>
          <w:tab/>
        </w:r>
        <w:r w:rsidRPr="001A2AA1">
          <w:rPr>
            <w:rStyle w:val="a4"/>
            <w:noProof/>
          </w:rPr>
          <w:t>文本特征及特征抽取</w:t>
        </w:r>
        <w:r>
          <w:rPr>
            <w:noProof/>
            <w:webHidden/>
          </w:rPr>
          <w:tab/>
        </w:r>
        <w:r>
          <w:rPr>
            <w:noProof/>
            <w:webHidden/>
          </w:rPr>
          <w:fldChar w:fldCharType="begin"/>
        </w:r>
        <w:r>
          <w:rPr>
            <w:noProof/>
            <w:webHidden/>
          </w:rPr>
          <w:instrText xml:space="preserve"> PAGEREF _Toc468375506 \h </w:instrText>
        </w:r>
        <w:r>
          <w:rPr>
            <w:noProof/>
            <w:webHidden/>
          </w:rPr>
        </w:r>
        <w:r>
          <w:rPr>
            <w:noProof/>
            <w:webHidden/>
          </w:rPr>
          <w:fldChar w:fldCharType="separate"/>
        </w:r>
        <w:r>
          <w:rPr>
            <w:noProof/>
            <w:webHidden/>
          </w:rPr>
          <w:t>11</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07" w:history="1">
        <w:r w:rsidRPr="001A2AA1">
          <w:rPr>
            <w:rStyle w:val="a4"/>
            <w:noProof/>
          </w:rPr>
          <w:t>2.2</w:t>
        </w:r>
        <w:r>
          <w:rPr>
            <w:rFonts w:asciiTheme="minorHAnsi" w:eastAsiaTheme="minorEastAsia" w:hAnsiTheme="minorHAnsi" w:cstheme="minorBidi"/>
            <w:noProof/>
            <w:sz w:val="21"/>
          </w:rPr>
          <w:tab/>
        </w:r>
        <w:r w:rsidRPr="001A2AA1">
          <w:rPr>
            <w:rStyle w:val="a4"/>
            <w:noProof/>
          </w:rPr>
          <w:t>基于主题模型和文本向量的文本倾向分析算法</w:t>
        </w:r>
        <w:r>
          <w:rPr>
            <w:noProof/>
            <w:webHidden/>
          </w:rPr>
          <w:tab/>
        </w:r>
        <w:r>
          <w:rPr>
            <w:noProof/>
            <w:webHidden/>
          </w:rPr>
          <w:fldChar w:fldCharType="begin"/>
        </w:r>
        <w:r>
          <w:rPr>
            <w:noProof/>
            <w:webHidden/>
          </w:rPr>
          <w:instrText xml:space="preserve"> PAGEREF _Toc468375507 \h </w:instrText>
        </w:r>
        <w:r>
          <w:rPr>
            <w:noProof/>
            <w:webHidden/>
          </w:rPr>
        </w:r>
        <w:r>
          <w:rPr>
            <w:noProof/>
            <w:webHidden/>
          </w:rPr>
          <w:fldChar w:fldCharType="separate"/>
        </w:r>
        <w:r>
          <w:rPr>
            <w:noProof/>
            <w:webHidden/>
          </w:rPr>
          <w:t>14</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08" w:history="1">
        <w:r w:rsidRPr="001A2AA1">
          <w:rPr>
            <w:rStyle w:val="a4"/>
            <w:noProof/>
          </w:rPr>
          <w:t>2.2.1</w:t>
        </w:r>
        <w:r>
          <w:rPr>
            <w:rFonts w:asciiTheme="minorHAnsi" w:eastAsiaTheme="minorEastAsia" w:hAnsiTheme="minorHAnsi" w:cstheme="minorBidi"/>
            <w:noProof/>
            <w:sz w:val="21"/>
          </w:rPr>
          <w:tab/>
        </w:r>
        <w:r w:rsidRPr="001A2AA1">
          <w:rPr>
            <w:rStyle w:val="a4"/>
            <w:noProof/>
          </w:rPr>
          <w:t>基于</w:t>
        </w:r>
        <w:r w:rsidRPr="001A2AA1">
          <w:rPr>
            <w:rStyle w:val="a4"/>
            <w:noProof/>
          </w:rPr>
          <w:t>LDA</w:t>
        </w:r>
        <w:r w:rsidRPr="001A2AA1">
          <w:rPr>
            <w:rStyle w:val="a4"/>
            <w:noProof/>
          </w:rPr>
          <w:t>的文本特征提取算法</w:t>
        </w:r>
        <w:r>
          <w:rPr>
            <w:noProof/>
            <w:webHidden/>
          </w:rPr>
          <w:tab/>
        </w:r>
        <w:r>
          <w:rPr>
            <w:noProof/>
            <w:webHidden/>
          </w:rPr>
          <w:fldChar w:fldCharType="begin"/>
        </w:r>
        <w:r>
          <w:rPr>
            <w:noProof/>
            <w:webHidden/>
          </w:rPr>
          <w:instrText xml:space="preserve"> PAGEREF _Toc468375508 \h </w:instrText>
        </w:r>
        <w:r>
          <w:rPr>
            <w:noProof/>
            <w:webHidden/>
          </w:rPr>
        </w:r>
        <w:r>
          <w:rPr>
            <w:noProof/>
            <w:webHidden/>
          </w:rPr>
          <w:fldChar w:fldCharType="separate"/>
        </w:r>
        <w:r>
          <w:rPr>
            <w:noProof/>
            <w:webHidden/>
          </w:rPr>
          <w:t>14</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09" w:history="1">
        <w:r w:rsidRPr="001A2AA1">
          <w:rPr>
            <w:rStyle w:val="a4"/>
            <w:noProof/>
          </w:rPr>
          <w:t>2.2.2</w:t>
        </w:r>
        <w:r>
          <w:rPr>
            <w:rFonts w:asciiTheme="minorHAnsi" w:eastAsiaTheme="minorEastAsia" w:hAnsiTheme="minorHAnsi" w:cstheme="minorBidi"/>
            <w:noProof/>
            <w:sz w:val="21"/>
          </w:rPr>
          <w:tab/>
        </w:r>
        <w:r w:rsidRPr="001A2AA1">
          <w:rPr>
            <w:rStyle w:val="a4"/>
            <w:noProof/>
          </w:rPr>
          <w:t>基于</w:t>
        </w:r>
        <w:r w:rsidRPr="001A2AA1">
          <w:rPr>
            <w:rStyle w:val="a4"/>
            <w:noProof/>
          </w:rPr>
          <w:t>word2vec</w:t>
        </w:r>
        <w:r w:rsidRPr="001A2AA1">
          <w:rPr>
            <w:rStyle w:val="a4"/>
            <w:noProof/>
          </w:rPr>
          <w:t>的文本表示算法</w:t>
        </w:r>
        <w:r>
          <w:rPr>
            <w:noProof/>
            <w:webHidden/>
          </w:rPr>
          <w:tab/>
        </w:r>
        <w:r>
          <w:rPr>
            <w:noProof/>
            <w:webHidden/>
          </w:rPr>
          <w:fldChar w:fldCharType="begin"/>
        </w:r>
        <w:r>
          <w:rPr>
            <w:noProof/>
            <w:webHidden/>
          </w:rPr>
          <w:instrText xml:space="preserve"> PAGEREF _Toc468375509 \h </w:instrText>
        </w:r>
        <w:r>
          <w:rPr>
            <w:noProof/>
            <w:webHidden/>
          </w:rPr>
        </w:r>
        <w:r>
          <w:rPr>
            <w:noProof/>
            <w:webHidden/>
          </w:rPr>
          <w:fldChar w:fldCharType="separate"/>
        </w:r>
        <w:r>
          <w:rPr>
            <w:noProof/>
            <w:webHidden/>
          </w:rPr>
          <w:t>17</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10" w:history="1">
        <w:r w:rsidRPr="001A2AA1">
          <w:rPr>
            <w:rStyle w:val="a4"/>
            <w:noProof/>
          </w:rPr>
          <w:t>2.3</w:t>
        </w:r>
        <w:r>
          <w:rPr>
            <w:rFonts w:asciiTheme="minorHAnsi" w:eastAsiaTheme="minorEastAsia" w:hAnsiTheme="minorHAnsi" w:cstheme="minorBidi"/>
            <w:noProof/>
            <w:sz w:val="21"/>
          </w:rPr>
          <w:tab/>
        </w:r>
        <w:r w:rsidRPr="001A2AA1">
          <w:rPr>
            <w:rStyle w:val="a4"/>
            <w:noProof/>
          </w:rPr>
          <w:t>文本分析的关键技术</w:t>
        </w:r>
        <w:r>
          <w:rPr>
            <w:noProof/>
            <w:webHidden/>
          </w:rPr>
          <w:tab/>
        </w:r>
        <w:r>
          <w:rPr>
            <w:noProof/>
            <w:webHidden/>
          </w:rPr>
          <w:fldChar w:fldCharType="begin"/>
        </w:r>
        <w:r>
          <w:rPr>
            <w:noProof/>
            <w:webHidden/>
          </w:rPr>
          <w:instrText xml:space="preserve"> PAGEREF _Toc468375510 \h </w:instrText>
        </w:r>
        <w:r>
          <w:rPr>
            <w:noProof/>
            <w:webHidden/>
          </w:rPr>
        </w:r>
        <w:r>
          <w:rPr>
            <w:noProof/>
            <w:webHidden/>
          </w:rPr>
          <w:fldChar w:fldCharType="separate"/>
        </w:r>
        <w:r>
          <w:rPr>
            <w:noProof/>
            <w:webHidden/>
          </w:rPr>
          <w:t>19</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11" w:history="1">
        <w:r w:rsidRPr="001A2AA1">
          <w:rPr>
            <w:rStyle w:val="a4"/>
            <w:noProof/>
          </w:rPr>
          <w:t>2.3.1</w:t>
        </w:r>
        <w:r>
          <w:rPr>
            <w:rFonts w:asciiTheme="minorHAnsi" w:eastAsiaTheme="minorEastAsia" w:hAnsiTheme="minorHAnsi" w:cstheme="minorBidi"/>
            <w:noProof/>
            <w:sz w:val="21"/>
          </w:rPr>
          <w:tab/>
        </w:r>
        <w:r w:rsidRPr="001A2AA1">
          <w:rPr>
            <w:rStyle w:val="a4"/>
            <w:noProof/>
          </w:rPr>
          <w:t>文本采集关键技术</w:t>
        </w:r>
        <w:r>
          <w:rPr>
            <w:noProof/>
            <w:webHidden/>
          </w:rPr>
          <w:tab/>
        </w:r>
        <w:r>
          <w:rPr>
            <w:noProof/>
            <w:webHidden/>
          </w:rPr>
          <w:fldChar w:fldCharType="begin"/>
        </w:r>
        <w:r>
          <w:rPr>
            <w:noProof/>
            <w:webHidden/>
          </w:rPr>
          <w:instrText xml:space="preserve"> PAGEREF _Toc468375511 \h </w:instrText>
        </w:r>
        <w:r>
          <w:rPr>
            <w:noProof/>
            <w:webHidden/>
          </w:rPr>
        </w:r>
        <w:r>
          <w:rPr>
            <w:noProof/>
            <w:webHidden/>
          </w:rPr>
          <w:fldChar w:fldCharType="separate"/>
        </w:r>
        <w:r>
          <w:rPr>
            <w:noProof/>
            <w:webHidden/>
          </w:rPr>
          <w:t>19</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12" w:history="1">
        <w:r w:rsidRPr="001A2AA1">
          <w:rPr>
            <w:rStyle w:val="a4"/>
            <w:noProof/>
          </w:rPr>
          <w:t>2.3.2</w:t>
        </w:r>
        <w:r>
          <w:rPr>
            <w:rFonts w:asciiTheme="minorHAnsi" w:eastAsiaTheme="minorEastAsia" w:hAnsiTheme="minorHAnsi" w:cstheme="minorBidi"/>
            <w:noProof/>
            <w:sz w:val="21"/>
          </w:rPr>
          <w:tab/>
        </w:r>
        <w:r w:rsidRPr="001A2AA1">
          <w:rPr>
            <w:rStyle w:val="a4"/>
            <w:noProof/>
          </w:rPr>
          <w:t>文本切分关键技术</w:t>
        </w:r>
        <w:r>
          <w:rPr>
            <w:noProof/>
            <w:webHidden/>
          </w:rPr>
          <w:tab/>
        </w:r>
        <w:r>
          <w:rPr>
            <w:noProof/>
            <w:webHidden/>
          </w:rPr>
          <w:fldChar w:fldCharType="begin"/>
        </w:r>
        <w:r>
          <w:rPr>
            <w:noProof/>
            <w:webHidden/>
          </w:rPr>
          <w:instrText xml:space="preserve"> PAGEREF _Toc468375512 \h </w:instrText>
        </w:r>
        <w:r>
          <w:rPr>
            <w:noProof/>
            <w:webHidden/>
          </w:rPr>
        </w:r>
        <w:r>
          <w:rPr>
            <w:noProof/>
            <w:webHidden/>
          </w:rPr>
          <w:fldChar w:fldCharType="separate"/>
        </w:r>
        <w:r>
          <w:rPr>
            <w:noProof/>
            <w:webHidden/>
          </w:rPr>
          <w:t>19</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13" w:history="1">
        <w:r w:rsidRPr="001A2AA1">
          <w:rPr>
            <w:rStyle w:val="a4"/>
            <w:noProof/>
          </w:rPr>
          <w:t>2.3.3</w:t>
        </w:r>
        <w:r>
          <w:rPr>
            <w:rFonts w:asciiTheme="minorHAnsi" w:eastAsiaTheme="minorEastAsia" w:hAnsiTheme="minorHAnsi" w:cstheme="minorBidi"/>
            <w:noProof/>
            <w:sz w:val="21"/>
          </w:rPr>
          <w:tab/>
        </w:r>
        <w:r w:rsidRPr="001A2AA1">
          <w:rPr>
            <w:rStyle w:val="a4"/>
            <w:noProof/>
          </w:rPr>
          <w:t>文本标注关键技术</w:t>
        </w:r>
        <w:r>
          <w:rPr>
            <w:noProof/>
            <w:webHidden/>
          </w:rPr>
          <w:tab/>
        </w:r>
        <w:r>
          <w:rPr>
            <w:noProof/>
            <w:webHidden/>
          </w:rPr>
          <w:fldChar w:fldCharType="begin"/>
        </w:r>
        <w:r>
          <w:rPr>
            <w:noProof/>
            <w:webHidden/>
          </w:rPr>
          <w:instrText xml:space="preserve"> PAGEREF _Toc468375513 \h </w:instrText>
        </w:r>
        <w:r>
          <w:rPr>
            <w:noProof/>
            <w:webHidden/>
          </w:rPr>
        </w:r>
        <w:r>
          <w:rPr>
            <w:noProof/>
            <w:webHidden/>
          </w:rPr>
          <w:fldChar w:fldCharType="separate"/>
        </w:r>
        <w:r>
          <w:rPr>
            <w:noProof/>
            <w:webHidden/>
          </w:rPr>
          <w:t>20</w:t>
        </w:r>
        <w:r>
          <w:rPr>
            <w:noProof/>
            <w:webHidden/>
          </w:rPr>
          <w:fldChar w:fldCharType="end"/>
        </w:r>
      </w:hyperlink>
    </w:p>
    <w:p w:rsidR="00D55AF4" w:rsidRDefault="00D55AF4">
      <w:pPr>
        <w:pStyle w:val="11"/>
        <w:tabs>
          <w:tab w:val="left" w:pos="1050"/>
        </w:tabs>
        <w:rPr>
          <w:rFonts w:asciiTheme="minorHAnsi" w:eastAsiaTheme="minorEastAsia" w:hAnsiTheme="minorHAnsi" w:cstheme="minorBidi"/>
          <w:b w:val="0"/>
          <w:noProof/>
          <w:sz w:val="21"/>
        </w:rPr>
      </w:pPr>
      <w:hyperlink w:anchor="_Toc468375514" w:history="1">
        <w:r w:rsidRPr="001A2AA1">
          <w:rPr>
            <w:rStyle w:val="a4"/>
            <w:noProof/>
          </w:rPr>
          <w:t>第三章</w:t>
        </w:r>
        <w:r>
          <w:rPr>
            <w:rFonts w:asciiTheme="minorHAnsi" w:eastAsiaTheme="minorEastAsia" w:hAnsiTheme="minorHAnsi" w:cstheme="minorBidi"/>
            <w:b w:val="0"/>
            <w:noProof/>
            <w:sz w:val="21"/>
          </w:rPr>
          <w:tab/>
        </w:r>
        <w:r w:rsidRPr="001A2AA1">
          <w:rPr>
            <w:rStyle w:val="a4"/>
            <w:noProof/>
          </w:rPr>
          <w:t>应用大数据平台处理文本数据</w:t>
        </w:r>
        <w:r>
          <w:rPr>
            <w:noProof/>
            <w:webHidden/>
          </w:rPr>
          <w:tab/>
        </w:r>
        <w:r>
          <w:rPr>
            <w:noProof/>
            <w:webHidden/>
          </w:rPr>
          <w:fldChar w:fldCharType="begin"/>
        </w:r>
        <w:r>
          <w:rPr>
            <w:noProof/>
            <w:webHidden/>
          </w:rPr>
          <w:instrText xml:space="preserve"> PAGEREF _Toc468375514 \h </w:instrText>
        </w:r>
        <w:r>
          <w:rPr>
            <w:noProof/>
            <w:webHidden/>
          </w:rPr>
        </w:r>
        <w:r>
          <w:rPr>
            <w:noProof/>
            <w:webHidden/>
          </w:rPr>
          <w:fldChar w:fldCharType="separate"/>
        </w:r>
        <w:r>
          <w:rPr>
            <w:noProof/>
            <w:webHidden/>
          </w:rPr>
          <w:t>21</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15" w:history="1">
        <w:r w:rsidRPr="001A2AA1">
          <w:rPr>
            <w:rStyle w:val="a4"/>
            <w:noProof/>
          </w:rPr>
          <w:t>3.1</w:t>
        </w:r>
        <w:r>
          <w:rPr>
            <w:rFonts w:asciiTheme="minorHAnsi" w:eastAsiaTheme="minorEastAsia" w:hAnsiTheme="minorHAnsi" w:cstheme="minorBidi"/>
            <w:noProof/>
            <w:sz w:val="21"/>
          </w:rPr>
          <w:tab/>
        </w:r>
        <w:r w:rsidRPr="001A2AA1">
          <w:rPr>
            <w:rStyle w:val="a4"/>
            <w:noProof/>
          </w:rPr>
          <w:t>Spark</w:t>
        </w:r>
        <w:r w:rsidRPr="001A2AA1">
          <w:rPr>
            <w:rStyle w:val="a4"/>
            <w:noProof/>
          </w:rPr>
          <w:t>大数据处理平台</w:t>
        </w:r>
        <w:r>
          <w:rPr>
            <w:noProof/>
            <w:webHidden/>
          </w:rPr>
          <w:tab/>
        </w:r>
        <w:r>
          <w:rPr>
            <w:noProof/>
            <w:webHidden/>
          </w:rPr>
          <w:fldChar w:fldCharType="begin"/>
        </w:r>
        <w:r>
          <w:rPr>
            <w:noProof/>
            <w:webHidden/>
          </w:rPr>
          <w:instrText xml:space="preserve"> PAGEREF _Toc468375515 \h </w:instrText>
        </w:r>
        <w:r>
          <w:rPr>
            <w:noProof/>
            <w:webHidden/>
          </w:rPr>
        </w:r>
        <w:r>
          <w:rPr>
            <w:noProof/>
            <w:webHidden/>
          </w:rPr>
          <w:fldChar w:fldCharType="separate"/>
        </w:r>
        <w:r>
          <w:rPr>
            <w:noProof/>
            <w:webHidden/>
          </w:rPr>
          <w:t>21</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16" w:history="1">
        <w:r w:rsidRPr="001A2AA1">
          <w:rPr>
            <w:rStyle w:val="a4"/>
            <w:noProof/>
          </w:rPr>
          <w:t>3.2</w:t>
        </w:r>
        <w:r>
          <w:rPr>
            <w:rFonts w:asciiTheme="minorHAnsi" w:eastAsiaTheme="minorEastAsia" w:hAnsiTheme="minorHAnsi" w:cstheme="minorBidi"/>
            <w:noProof/>
            <w:sz w:val="21"/>
          </w:rPr>
          <w:tab/>
        </w:r>
        <w:r w:rsidRPr="001A2AA1">
          <w:rPr>
            <w:rStyle w:val="a4"/>
            <w:noProof/>
          </w:rPr>
          <w:t>Spark</w:t>
        </w:r>
        <w:r w:rsidRPr="001A2AA1">
          <w:rPr>
            <w:rStyle w:val="a4"/>
            <w:noProof/>
          </w:rPr>
          <w:t>大数据平台的优势</w:t>
        </w:r>
        <w:r>
          <w:rPr>
            <w:noProof/>
            <w:webHidden/>
          </w:rPr>
          <w:tab/>
        </w:r>
        <w:r>
          <w:rPr>
            <w:noProof/>
            <w:webHidden/>
          </w:rPr>
          <w:fldChar w:fldCharType="begin"/>
        </w:r>
        <w:r>
          <w:rPr>
            <w:noProof/>
            <w:webHidden/>
          </w:rPr>
          <w:instrText xml:space="preserve"> PAGEREF _Toc468375516 \h </w:instrText>
        </w:r>
        <w:r>
          <w:rPr>
            <w:noProof/>
            <w:webHidden/>
          </w:rPr>
        </w:r>
        <w:r>
          <w:rPr>
            <w:noProof/>
            <w:webHidden/>
          </w:rPr>
          <w:fldChar w:fldCharType="separate"/>
        </w:r>
        <w:r>
          <w:rPr>
            <w:noProof/>
            <w:webHidden/>
          </w:rPr>
          <w:t>22</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17" w:history="1">
        <w:r w:rsidRPr="001A2AA1">
          <w:rPr>
            <w:rStyle w:val="a4"/>
            <w:noProof/>
          </w:rPr>
          <w:t>3.3</w:t>
        </w:r>
        <w:r>
          <w:rPr>
            <w:rFonts w:asciiTheme="minorHAnsi" w:eastAsiaTheme="minorEastAsia" w:hAnsiTheme="minorHAnsi" w:cstheme="minorBidi"/>
            <w:noProof/>
            <w:sz w:val="21"/>
          </w:rPr>
          <w:tab/>
        </w:r>
        <w:r w:rsidRPr="001A2AA1">
          <w:rPr>
            <w:rStyle w:val="a4"/>
            <w:noProof/>
          </w:rPr>
          <w:t>如何使用</w:t>
        </w:r>
        <w:r w:rsidRPr="001A2AA1">
          <w:rPr>
            <w:rStyle w:val="a4"/>
            <w:noProof/>
          </w:rPr>
          <w:t>Spark</w:t>
        </w:r>
        <w:r w:rsidRPr="001A2AA1">
          <w:rPr>
            <w:rStyle w:val="a4"/>
            <w:noProof/>
          </w:rPr>
          <w:t>大数据平台处理文本数据</w:t>
        </w:r>
        <w:r>
          <w:rPr>
            <w:noProof/>
            <w:webHidden/>
          </w:rPr>
          <w:tab/>
        </w:r>
        <w:r>
          <w:rPr>
            <w:noProof/>
            <w:webHidden/>
          </w:rPr>
          <w:fldChar w:fldCharType="begin"/>
        </w:r>
        <w:r>
          <w:rPr>
            <w:noProof/>
            <w:webHidden/>
          </w:rPr>
          <w:instrText xml:space="preserve"> PAGEREF _Toc468375517 \h </w:instrText>
        </w:r>
        <w:r>
          <w:rPr>
            <w:noProof/>
            <w:webHidden/>
          </w:rPr>
        </w:r>
        <w:r>
          <w:rPr>
            <w:noProof/>
            <w:webHidden/>
          </w:rPr>
          <w:fldChar w:fldCharType="separate"/>
        </w:r>
        <w:r>
          <w:rPr>
            <w:noProof/>
            <w:webHidden/>
          </w:rPr>
          <w:t>24</w:t>
        </w:r>
        <w:r>
          <w:rPr>
            <w:noProof/>
            <w:webHidden/>
          </w:rPr>
          <w:fldChar w:fldCharType="end"/>
        </w:r>
      </w:hyperlink>
    </w:p>
    <w:p w:rsidR="00D55AF4" w:rsidRDefault="00D55AF4">
      <w:pPr>
        <w:pStyle w:val="11"/>
        <w:tabs>
          <w:tab w:val="left" w:pos="1050"/>
        </w:tabs>
        <w:rPr>
          <w:rFonts w:asciiTheme="minorHAnsi" w:eastAsiaTheme="minorEastAsia" w:hAnsiTheme="minorHAnsi" w:cstheme="minorBidi"/>
          <w:b w:val="0"/>
          <w:noProof/>
          <w:sz w:val="21"/>
        </w:rPr>
      </w:pPr>
      <w:hyperlink w:anchor="_Toc468375518" w:history="1">
        <w:r w:rsidRPr="001A2AA1">
          <w:rPr>
            <w:rStyle w:val="a4"/>
            <w:noProof/>
          </w:rPr>
          <w:t>第四章</w:t>
        </w:r>
        <w:r>
          <w:rPr>
            <w:rFonts w:asciiTheme="minorHAnsi" w:eastAsiaTheme="minorEastAsia" w:hAnsiTheme="minorHAnsi" w:cstheme="minorBidi"/>
            <w:b w:val="0"/>
            <w:noProof/>
            <w:sz w:val="21"/>
          </w:rPr>
          <w:tab/>
        </w:r>
        <w:r w:rsidRPr="001A2AA1">
          <w:rPr>
            <w:rStyle w:val="a4"/>
            <w:noProof/>
          </w:rPr>
          <w:t>基于电影评论的文本倾向分析系统的设计</w:t>
        </w:r>
        <w:r>
          <w:rPr>
            <w:noProof/>
            <w:webHidden/>
          </w:rPr>
          <w:tab/>
        </w:r>
        <w:r>
          <w:rPr>
            <w:noProof/>
            <w:webHidden/>
          </w:rPr>
          <w:fldChar w:fldCharType="begin"/>
        </w:r>
        <w:r>
          <w:rPr>
            <w:noProof/>
            <w:webHidden/>
          </w:rPr>
          <w:instrText xml:space="preserve"> PAGEREF _Toc468375518 \h </w:instrText>
        </w:r>
        <w:r>
          <w:rPr>
            <w:noProof/>
            <w:webHidden/>
          </w:rPr>
        </w:r>
        <w:r>
          <w:rPr>
            <w:noProof/>
            <w:webHidden/>
          </w:rPr>
          <w:fldChar w:fldCharType="separate"/>
        </w:r>
        <w:r>
          <w:rPr>
            <w:noProof/>
            <w:webHidden/>
          </w:rPr>
          <w:t>26</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19" w:history="1">
        <w:r w:rsidRPr="001A2AA1">
          <w:rPr>
            <w:rStyle w:val="a4"/>
            <w:noProof/>
          </w:rPr>
          <w:t>4.1</w:t>
        </w:r>
        <w:r>
          <w:rPr>
            <w:rFonts w:asciiTheme="minorHAnsi" w:eastAsiaTheme="minorEastAsia" w:hAnsiTheme="minorHAnsi" w:cstheme="minorBidi"/>
            <w:noProof/>
            <w:sz w:val="21"/>
          </w:rPr>
          <w:tab/>
        </w:r>
        <w:r w:rsidRPr="001A2AA1">
          <w:rPr>
            <w:rStyle w:val="a4"/>
            <w:noProof/>
          </w:rPr>
          <w:t>文本倾向分析系统总体框架设计</w:t>
        </w:r>
        <w:r>
          <w:rPr>
            <w:noProof/>
            <w:webHidden/>
          </w:rPr>
          <w:tab/>
        </w:r>
        <w:r>
          <w:rPr>
            <w:noProof/>
            <w:webHidden/>
          </w:rPr>
          <w:fldChar w:fldCharType="begin"/>
        </w:r>
        <w:r>
          <w:rPr>
            <w:noProof/>
            <w:webHidden/>
          </w:rPr>
          <w:instrText xml:space="preserve"> PAGEREF _Toc468375519 \h </w:instrText>
        </w:r>
        <w:r>
          <w:rPr>
            <w:noProof/>
            <w:webHidden/>
          </w:rPr>
        </w:r>
        <w:r>
          <w:rPr>
            <w:noProof/>
            <w:webHidden/>
          </w:rPr>
          <w:fldChar w:fldCharType="separate"/>
        </w:r>
        <w:r>
          <w:rPr>
            <w:noProof/>
            <w:webHidden/>
          </w:rPr>
          <w:t>26</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20" w:history="1">
        <w:r w:rsidRPr="001A2AA1">
          <w:rPr>
            <w:rStyle w:val="a4"/>
            <w:noProof/>
          </w:rPr>
          <w:t>4.1.1</w:t>
        </w:r>
        <w:r>
          <w:rPr>
            <w:rFonts w:asciiTheme="minorHAnsi" w:eastAsiaTheme="minorEastAsia" w:hAnsiTheme="minorHAnsi" w:cstheme="minorBidi"/>
            <w:noProof/>
            <w:sz w:val="21"/>
          </w:rPr>
          <w:tab/>
        </w:r>
        <w:r w:rsidRPr="001A2AA1">
          <w:rPr>
            <w:rStyle w:val="a4"/>
            <w:noProof/>
          </w:rPr>
          <w:t>文本预处理模块设计</w:t>
        </w:r>
        <w:r>
          <w:rPr>
            <w:noProof/>
            <w:webHidden/>
          </w:rPr>
          <w:tab/>
        </w:r>
        <w:r>
          <w:rPr>
            <w:noProof/>
            <w:webHidden/>
          </w:rPr>
          <w:fldChar w:fldCharType="begin"/>
        </w:r>
        <w:r>
          <w:rPr>
            <w:noProof/>
            <w:webHidden/>
          </w:rPr>
          <w:instrText xml:space="preserve"> PAGEREF _Toc468375520 \h </w:instrText>
        </w:r>
        <w:r>
          <w:rPr>
            <w:noProof/>
            <w:webHidden/>
          </w:rPr>
        </w:r>
        <w:r>
          <w:rPr>
            <w:noProof/>
            <w:webHidden/>
          </w:rPr>
          <w:fldChar w:fldCharType="separate"/>
        </w:r>
        <w:r>
          <w:rPr>
            <w:noProof/>
            <w:webHidden/>
          </w:rPr>
          <w:t>28</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21" w:history="1">
        <w:r w:rsidRPr="001A2AA1">
          <w:rPr>
            <w:rStyle w:val="a4"/>
            <w:noProof/>
          </w:rPr>
          <w:t>4.1.2</w:t>
        </w:r>
        <w:r>
          <w:rPr>
            <w:rFonts w:asciiTheme="minorHAnsi" w:eastAsiaTheme="minorEastAsia" w:hAnsiTheme="minorHAnsi" w:cstheme="minorBidi"/>
            <w:noProof/>
            <w:sz w:val="21"/>
          </w:rPr>
          <w:tab/>
        </w:r>
        <w:r w:rsidRPr="001A2AA1">
          <w:rPr>
            <w:rStyle w:val="a4"/>
            <w:noProof/>
          </w:rPr>
          <w:t>文本存储模块设计</w:t>
        </w:r>
        <w:r>
          <w:rPr>
            <w:noProof/>
            <w:webHidden/>
          </w:rPr>
          <w:tab/>
        </w:r>
        <w:r>
          <w:rPr>
            <w:noProof/>
            <w:webHidden/>
          </w:rPr>
          <w:fldChar w:fldCharType="begin"/>
        </w:r>
        <w:r>
          <w:rPr>
            <w:noProof/>
            <w:webHidden/>
          </w:rPr>
          <w:instrText xml:space="preserve"> PAGEREF _Toc468375521 \h </w:instrText>
        </w:r>
        <w:r>
          <w:rPr>
            <w:noProof/>
            <w:webHidden/>
          </w:rPr>
        </w:r>
        <w:r>
          <w:rPr>
            <w:noProof/>
            <w:webHidden/>
          </w:rPr>
          <w:fldChar w:fldCharType="separate"/>
        </w:r>
        <w:r>
          <w:rPr>
            <w:noProof/>
            <w:webHidden/>
          </w:rPr>
          <w:t>31</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22" w:history="1">
        <w:r w:rsidRPr="001A2AA1">
          <w:rPr>
            <w:rStyle w:val="a4"/>
            <w:noProof/>
          </w:rPr>
          <w:t>4.1.3</w:t>
        </w:r>
        <w:r>
          <w:rPr>
            <w:rFonts w:asciiTheme="minorHAnsi" w:eastAsiaTheme="minorEastAsia" w:hAnsiTheme="minorHAnsi" w:cstheme="minorBidi"/>
            <w:noProof/>
            <w:sz w:val="21"/>
          </w:rPr>
          <w:tab/>
        </w:r>
        <w:r w:rsidRPr="001A2AA1">
          <w:rPr>
            <w:rStyle w:val="a4"/>
            <w:noProof/>
          </w:rPr>
          <w:t>文本分析模块设计</w:t>
        </w:r>
        <w:r>
          <w:rPr>
            <w:noProof/>
            <w:webHidden/>
          </w:rPr>
          <w:tab/>
        </w:r>
        <w:r>
          <w:rPr>
            <w:noProof/>
            <w:webHidden/>
          </w:rPr>
          <w:fldChar w:fldCharType="begin"/>
        </w:r>
        <w:r>
          <w:rPr>
            <w:noProof/>
            <w:webHidden/>
          </w:rPr>
          <w:instrText xml:space="preserve"> PAGEREF _Toc468375522 \h </w:instrText>
        </w:r>
        <w:r>
          <w:rPr>
            <w:noProof/>
            <w:webHidden/>
          </w:rPr>
        </w:r>
        <w:r>
          <w:rPr>
            <w:noProof/>
            <w:webHidden/>
          </w:rPr>
          <w:fldChar w:fldCharType="separate"/>
        </w:r>
        <w:r>
          <w:rPr>
            <w:noProof/>
            <w:webHidden/>
          </w:rPr>
          <w:t>33</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23" w:history="1">
        <w:r w:rsidRPr="001A2AA1">
          <w:rPr>
            <w:rStyle w:val="a4"/>
            <w:noProof/>
          </w:rPr>
          <w:t>4.2</w:t>
        </w:r>
        <w:r>
          <w:rPr>
            <w:rFonts w:asciiTheme="minorHAnsi" w:eastAsiaTheme="minorEastAsia" w:hAnsiTheme="minorHAnsi" w:cstheme="minorBidi"/>
            <w:noProof/>
            <w:sz w:val="21"/>
          </w:rPr>
          <w:tab/>
        </w:r>
        <w:r w:rsidRPr="001A2AA1">
          <w:rPr>
            <w:rStyle w:val="a4"/>
            <w:noProof/>
          </w:rPr>
          <w:t>基于</w:t>
        </w:r>
        <w:r w:rsidRPr="001A2AA1">
          <w:rPr>
            <w:rStyle w:val="a4"/>
            <w:noProof/>
          </w:rPr>
          <w:t>doc2vec</w:t>
        </w:r>
        <w:r w:rsidRPr="001A2AA1">
          <w:rPr>
            <w:rStyle w:val="a4"/>
            <w:noProof/>
          </w:rPr>
          <w:t>和</w:t>
        </w:r>
        <w:r w:rsidRPr="001A2AA1">
          <w:rPr>
            <w:rStyle w:val="a4"/>
            <w:noProof/>
          </w:rPr>
          <w:t>LDA</w:t>
        </w:r>
        <w:r w:rsidRPr="001A2AA1">
          <w:rPr>
            <w:rStyle w:val="a4"/>
            <w:noProof/>
          </w:rPr>
          <w:t>的评论文本倾向分析算法设计</w:t>
        </w:r>
        <w:r>
          <w:rPr>
            <w:noProof/>
            <w:webHidden/>
          </w:rPr>
          <w:tab/>
        </w:r>
        <w:r>
          <w:rPr>
            <w:noProof/>
            <w:webHidden/>
          </w:rPr>
          <w:fldChar w:fldCharType="begin"/>
        </w:r>
        <w:r>
          <w:rPr>
            <w:noProof/>
            <w:webHidden/>
          </w:rPr>
          <w:instrText xml:space="preserve"> PAGEREF _Toc468375523 \h </w:instrText>
        </w:r>
        <w:r>
          <w:rPr>
            <w:noProof/>
            <w:webHidden/>
          </w:rPr>
        </w:r>
        <w:r>
          <w:rPr>
            <w:noProof/>
            <w:webHidden/>
          </w:rPr>
          <w:fldChar w:fldCharType="separate"/>
        </w:r>
        <w:r>
          <w:rPr>
            <w:noProof/>
            <w:webHidden/>
          </w:rPr>
          <w:t>34</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24" w:history="1">
        <w:r w:rsidRPr="001A2AA1">
          <w:rPr>
            <w:rStyle w:val="a4"/>
            <w:noProof/>
          </w:rPr>
          <w:t>4.2.1</w:t>
        </w:r>
        <w:r>
          <w:rPr>
            <w:rFonts w:asciiTheme="minorHAnsi" w:eastAsiaTheme="minorEastAsia" w:hAnsiTheme="minorHAnsi" w:cstheme="minorBidi"/>
            <w:noProof/>
            <w:sz w:val="21"/>
          </w:rPr>
          <w:tab/>
        </w:r>
        <w:r w:rsidRPr="001A2AA1">
          <w:rPr>
            <w:rStyle w:val="a4"/>
            <w:noProof/>
          </w:rPr>
          <w:t>基于</w:t>
        </w:r>
        <w:r w:rsidRPr="001A2AA1">
          <w:rPr>
            <w:rStyle w:val="a4"/>
            <w:noProof/>
          </w:rPr>
          <w:t>LDA</w:t>
        </w:r>
        <w:r w:rsidRPr="001A2AA1">
          <w:rPr>
            <w:rStyle w:val="a4"/>
            <w:noProof/>
          </w:rPr>
          <w:t>的文本主题特征提取</w:t>
        </w:r>
        <w:r>
          <w:rPr>
            <w:noProof/>
            <w:webHidden/>
          </w:rPr>
          <w:tab/>
        </w:r>
        <w:r>
          <w:rPr>
            <w:noProof/>
            <w:webHidden/>
          </w:rPr>
          <w:fldChar w:fldCharType="begin"/>
        </w:r>
        <w:r>
          <w:rPr>
            <w:noProof/>
            <w:webHidden/>
          </w:rPr>
          <w:instrText xml:space="preserve"> PAGEREF _Toc468375524 \h </w:instrText>
        </w:r>
        <w:r>
          <w:rPr>
            <w:noProof/>
            <w:webHidden/>
          </w:rPr>
        </w:r>
        <w:r>
          <w:rPr>
            <w:noProof/>
            <w:webHidden/>
          </w:rPr>
          <w:fldChar w:fldCharType="separate"/>
        </w:r>
        <w:r>
          <w:rPr>
            <w:noProof/>
            <w:webHidden/>
          </w:rPr>
          <w:t>34</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25" w:history="1">
        <w:r w:rsidRPr="001A2AA1">
          <w:rPr>
            <w:rStyle w:val="a4"/>
            <w:noProof/>
          </w:rPr>
          <w:t>4.2.2</w:t>
        </w:r>
        <w:r>
          <w:rPr>
            <w:rFonts w:asciiTheme="minorHAnsi" w:eastAsiaTheme="minorEastAsia" w:hAnsiTheme="minorHAnsi" w:cstheme="minorBidi"/>
            <w:noProof/>
            <w:sz w:val="21"/>
          </w:rPr>
          <w:tab/>
        </w:r>
        <w:r w:rsidRPr="001A2AA1">
          <w:rPr>
            <w:rStyle w:val="a4"/>
            <w:noProof/>
          </w:rPr>
          <w:t>结合主题特征的</w:t>
        </w:r>
        <w:r w:rsidRPr="001A2AA1">
          <w:rPr>
            <w:rStyle w:val="a4"/>
            <w:noProof/>
          </w:rPr>
          <w:t>doc2vec</w:t>
        </w:r>
        <w:r w:rsidRPr="001A2AA1">
          <w:rPr>
            <w:rStyle w:val="a4"/>
            <w:noProof/>
          </w:rPr>
          <w:t>模型训练</w:t>
        </w:r>
        <w:r>
          <w:rPr>
            <w:noProof/>
            <w:webHidden/>
          </w:rPr>
          <w:tab/>
        </w:r>
        <w:r>
          <w:rPr>
            <w:noProof/>
            <w:webHidden/>
          </w:rPr>
          <w:fldChar w:fldCharType="begin"/>
        </w:r>
        <w:r>
          <w:rPr>
            <w:noProof/>
            <w:webHidden/>
          </w:rPr>
          <w:instrText xml:space="preserve"> PAGEREF _Toc468375525 \h </w:instrText>
        </w:r>
        <w:r>
          <w:rPr>
            <w:noProof/>
            <w:webHidden/>
          </w:rPr>
        </w:r>
        <w:r>
          <w:rPr>
            <w:noProof/>
            <w:webHidden/>
          </w:rPr>
          <w:fldChar w:fldCharType="separate"/>
        </w:r>
        <w:r>
          <w:rPr>
            <w:noProof/>
            <w:webHidden/>
          </w:rPr>
          <w:t>35</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26" w:history="1">
        <w:r w:rsidRPr="001A2AA1">
          <w:rPr>
            <w:rStyle w:val="a4"/>
            <w:noProof/>
          </w:rPr>
          <w:t>4.2.3</w:t>
        </w:r>
        <w:r>
          <w:rPr>
            <w:rFonts w:asciiTheme="minorHAnsi" w:eastAsiaTheme="minorEastAsia" w:hAnsiTheme="minorHAnsi" w:cstheme="minorBidi"/>
            <w:noProof/>
            <w:sz w:val="21"/>
          </w:rPr>
          <w:tab/>
        </w:r>
        <w:r w:rsidRPr="001A2AA1">
          <w:rPr>
            <w:rStyle w:val="a4"/>
            <w:noProof/>
          </w:rPr>
          <w:t>基于</w:t>
        </w:r>
        <w:r w:rsidRPr="001A2AA1">
          <w:rPr>
            <w:rStyle w:val="a4"/>
            <w:noProof/>
          </w:rPr>
          <w:t>SGD</w:t>
        </w:r>
        <w:r w:rsidRPr="001A2AA1">
          <w:rPr>
            <w:rStyle w:val="a4"/>
            <w:noProof/>
          </w:rPr>
          <w:t>的文本倾向分类</w:t>
        </w:r>
        <w:r>
          <w:rPr>
            <w:noProof/>
            <w:webHidden/>
          </w:rPr>
          <w:tab/>
        </w:r>
        <w:r>
          <w:rPr>
            <w:noProof/>
            <w:webHidden/>
          </w:rPr>
          <w:fldChar w:fldCharType="begin"/>
        </w:r>
        <w:r>
          <w:rPr>
            <w:noProof/>
            <w:webHidden/>
          </w:rPr>
          <w:instrText xml:space="preserve"> PAGEREF _Toc468375526 \h </w:instrText>
        </w:r>
        <w:r>
          <w:rPr>
            <w:noProof/>
            <w:webHidden/>
          </w:rPr>
        </w:r>
        <w:r>
          <w:rPr>
            <w:noProof/>
            <w:webHidden/>
          </w:rPr>
          <w:fldChar w:fldCharType="separate"/>
        </w:r>
        <w:r>
          <w:rPr>
            <w:noProof/>
            <w:webHidden/>
          </w:rPr>
          <w:t>37</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27" w:history="1">
        <w:r w:rsidRPr="001A2AA1">
          <w:rPr>
            <w:rStyle w:val="a4"/>
            <w:noProof/>
          </w:rPr>
          <w:t>4.3</w:t>
        </w:r>
        <w:r>
          <w:rPr>
            <w:rFonts w:asciiTheme="minorHAnsi" w:eastAsiaTheme="minorEastAsia" w:hAnsiTheme="minorHAnsi" w:cstheme="minorBidi"/>
            <w:noProof/>
            <w:sz w:val="21"/>
          </w:rPr>
          <w:tab/>
        </w:r>
        <w:r w:rsidRPr="001A2AA1">
          <w:rPr>
            <w:rStyle w:val="a4"/>
            <w:noProof/>
          </w:rPr>
          <w:t>文本倾向分析算法的并行化实现</w:t>
        </w:r>
        <w:r>
          <w:rPr>
            <w:noProof/>
            <w:webHidden/>
          </w:rPr>
          <w:tab/>
        </w:r>
        <w:r>
          <w:rPr>
            <w:noProof/>
            <w:webHidden/>
          </w:rPr>
          <w:fldChar w:fldCharType="begin"/>
        </w:r>
        <w:r>
          <w:rPr>
            <w:noProof/>
            <w:webHidden/>
          </w:rPr>
          <w:instrText xml:space="preserve"> PAGEREF _Toc468375527 \h </w:instrText>
        </w:r>
        <w:r>
          <w:rPr>
            <w:noProof/>
            <w:webHidden/>
          </w:rPr>
        </w:r>
        <w:r>
          <w:rPr>
            <w:noProof/>
            <w:webHidden/>
          </w:rPr>
          <w:fldChar w:fldCharType="separate"/>
        </w:r>
        <w:r>
          <w:rPr>
            <w:noProof/>
            <w:webHidden/>
          </w:rPr>
          <w:t>38</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28" w:history="1">
        <w:r w:rsidRPr="001A2AA1">
          <w:rPr>
            <w:rStyle w:val="a4"/>
            <w:noProof/>
          </w:rPr>
          <w:t>4.3.1</w:t>
        </w:r>
        <w:r>
          <w:rPr>
            <w:rFonts w:asciiTheme="minorHAnsi" w:eastAsiaTheme="minorEastAsia" w:hAnsiTheme="minorHAnsi" w:cstheme="minorBidi"/>
            <w:noProof/>
            <w:sz w:val="21"/>
          </w:rPr>
          <w:tab/>
        </w:r>
        <w:r w:rsidRPr="001A2AA1">
          <w:rPr>
            <w:rStyle w:val="a4"/>
            <w:noProof/>
          </w:rPr>
          <w:t>针对文本分词处理的并行化实现</w:t>
        </w:r>
        <w:r>
          <w:rPr>
            <w:noProof/>
            <w:webHidden/>
          </w:rPr>
          <w:tab/>
        </w:r>
        <w:r>
          <w:rPr>
            <w:noProof/>
            <w:webHidden/>
          </w:rPr>
          <w:fldChar w:fldCharType="begin"/>
        </w:r>
        <w:r>
          <w:rPr>
            <w:noProof/>
            <w:webHidden/>
          </w:rPr>
          <w:instrText xml:space="preserve"> PAGEREF _Toc468375528 \h </w:instrText>
        </w:r>
        <w:r>
          <w:rPr>
            <w:noProof/>
            <w:webHidden/>
          </w:rPr>
        </w:r>
        <w:r>
          <w:rPr>
            <w:noProof/>
            <w:webHidden/>
          </w:rPr>
          <w:fldChar w:fldCharType="separate"/>
        </w:r>
        <w:r>
          <w:rPr>
            <w:noProof/>
            <w:webHidden/>
          </w:rPr>
          <w:t>38</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29" w:history="1">
        <w:r w:rsidRPr="001A2AA1">
          <w:rPr>
            <w:rStyle w:val="a4"/>
            <w:noProof/>
          </w:rPr>
          <w:t>4.3.2</w:t>
        </w:r>
        <w:r>
          <w:rPr>
            <w:rFonts w:asciiTheme="minorHAnsi" w:eastAsiaTheme="minorEastAsia" w:hAnsiTheme="minorHAnsi" w:cstheme="minorBidi"/>
            <w:noProof/>
            <w:sz w:val="21"/>
          </w:rPr>
          <w:tab/>
        </w:r>
        <w:r w:rsidRPr="001A2AA1">
          <w:rPr>
            <w:rStyle w:val="a4"/>
            <w:noProof/>
          </w:rPr>
          <w:t>针对</w:t>
        </w:r>
        <w:r w:rsidRPr="001A2AA1">
          <w:rPr>
            <w:rStyle w:val="a4"/>
            <w:noProof/>
          </w:rPr>
          <w:t>LDA</w:t>
        </w:r>
        <w:r w:rsidRPr="001A2AA1">
          <w:rPr>
            <w:rStyle w:val="a4"/>
            <w:noProof/>
          </w:rPr>
          <w:t>算法的并行化实现</w:t>
        </w:r>
        <w:r>
          <w:rPr>
            <w:noProof/>
            <w:webHidden/>
          </w:rPr>
          <w:tab/>
        </w:r>
        <w:r>
          <w:rPr>
            <w:noProof/>
            <w:webHidden/>
          </w:rPr>
          <w:fldChar w:fldCharType="begin"/>
        </w:r>
        <w:r>
          <w:rPr>
            <w:noProof/>
            <w:webHidden/>
          </w:rPr>
          <w:instrText xml:space="preserve"> PAGEREF _Toc468375529 \h </w:instrText>
        </w:r>
        <w:r>
          <w:rPr>
            <w:noProof/>
            <w:webHidden/>
          </w:rPr>
        </w:r>
        <w:r>
          <w:rPr>
            <w:noProof/>
            <w:webHidden/>
          </w:rPr>
          <w:fldChar w:fldCharType="separate"/>
        </w:r>
        <w:r>
          <w:rPr>
            <w:noProof/>
            <w:webHidden/>
          </w:rPr>
          <w:t>39</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30" w:history="1">
        <w:r w:rsidRPr="001A2AA1">
          <w:rPr>
            <w:rStyle w:val="a4"/>
            <w:noProof/>
          </w:rPr>
          <w:t>4.3.3</w:t>
        </w:r>
        <w:r>
          <w:rPr>
            <w:rFonts w:asciiTheme="minorHAnsi" w:eastAsiaTheme="minorEastAsia" w:hAnsiTheme="minorHAnsi" w:cstheme="minorBidi"/>
            <w:noProof/>
            <w:sz w:val="21"/>
          </w:rPr>
          <w:tab/>
        </w:r>
        <w:r w:rsidRPr="001A2AA1">
          <w:rPr>
            <w:rStyle w:val="a4"/>
            <w:noProof/>
          </w:rPr>
          <w:t>针对</w:t>
        </w:r>
        <w:r w:rsidRPr="001A2AA1">
          <w:rPr>
            <w:rStyle w:val="a4"/>
            <w:noProof/>
          </w:rPr>
          <w:t>Doc2vec</w:t>
        </w:r>
        <w:r w:rsidRPr="001A2AA1">
          <w:rPr>
            <w:rStyle w:val="a4"/>
            <w:noProof/>
          </w:rPr>
          <w:t>算法的并行化实现</w:t>
        </w:r>
        <w:r>
          <w:rPr>
            <w:noProof/>
            <w:webHidden/>
          </w:rPr>
          <w:tab/>
        </w:r>
        <w:r>
          <w:rPr>
            <w:noProof/>
            <w:webHidden/>
          </w:rPr>
          <w:fldChar w:fldCharType="begin"/>
        </w:r>
        <w:r>
          <w:rPr>
            <w:noProof/>
            <w:webHidden/>
          </w:rPr>
          <w:instrText xml:space="preserve"> PAGEREF _Toc468375530 \h </w:instrText>
        </w:r>
        <w:r>
          <w:rPr>
            <w:noProof/>
            <w:webHidden/>
          </w:rPr>
        </w:r>
        <w:r>
          <w:rPr>
            <w:noProof/>
            <w:webHidden/>
          </w:rPr>
          <w:fldChar w:fldCharType="separate"/>
        </w:r>
        <w:r>
          <w:rPr>
            <w:noProof/>
            <w:webHidden/>
          </w:rPr>
          <w:t>41</w:t>
        </w:r>
        <w:r>
          <w:rPr>
            <w:noProof/>
            <w:webHidden/>
          </w:rPr>
          <w:fldChar w:fldCharType="end"/>
        </w:r>
      </w:hyperlink>
    </w:p>
    <w:p w:rsidR="00D55AF4" w:rsidRDefault="00D55AF4">
      <w:pPr>
        <w:pStyle w:val="11"/>
        <w:tabs>
          <w:tab w:val="left" w:pos="1050"/>
        </w:tabs>
        <w:rPr>
          <w:rFonts w:asciiTheme="minorHAnsi" w:eastAsiaTheme="minorEastAsia" w:hAnsiTheme="minorHAnsi" w:cstheme="minorBidi"/>
          <w:b w:val="0"/>
          <w:noProof/>
          <w:sz w:val="21"/>
        </w:rPr>
      </w:pPr>
      <w:hyperlink w:anchor="_Toc468375531" w:history="1">
        <w:r w:rsidRPr="001A2AA1">
          <w:rPr>
            <w:rStyle w:val="a4"/>
            <w:noProof/>
          </w:rPr>
          <w:t>第五章</w:t>
        </w:r>
        <w:r>
          <w:rPr>
            <w:rFonts w:asciiTheme="minorHAnsi" w:eastAsiaTheme="minorEastAsia" w:hAnsiTheme="minorHAnsi" w:cstheme="minorBidi"/>
            <w:b w:val="0"/>
            <w:noProof/>
            <w:sz w:val="21"/>
          </w:rPr>
          <w:tab/>
        </w:r>
        <w:r w:rsidRPr="001A2AA1">
          <w:rPr>
            <w:rStyle w:val="a4"/>
            <w:noProof/>
          </w:rPr>
          <w:t>基于电影评论的文本倾向系统实现及验证测试</w:t>
        </w:r>
        <w:r>
          <w:rPr>
            <w:noProof/>
            <w:webHidden/>
          </w:rPr>
          <w:tab/>
        </w:r>
        <w:r>
          <w:rPr>
            <w:noProof/>
            <w:webHidden/>
          </w:rPr>
          <w:fldChar w:fldCharType="begin"/>
        </w:r>
        <w:r>
          <w:rPr>
            <w:noProof/>
            <w:webHidden/>
          </w:rPr>
          <w:instrText xml:space="preserve"> PAGEREF _Toc468375531 \h </w:instrText>
        </w:r>
        <w:r>
          <w:rPr>
            <w:noProof/>
            <w:webHidden/>
          </w:rPr>
        </w:r>
        <w:r>
          <w:rPr>
            <w:noProof/>
            <w:webHidden/>
          </w:rPr>
          <w:fldChar w:fldCharType="separate"/>
        </w:r>
        <w:r>
          <w:rPr>
            <w:noProof/>
            <w:webHidden/>
          </w:rPr>
          <w:t>45</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32" w:history="1">
        <w:r w:rsidRPr="001A2AA1">
          <w:rPr>
            <w:rStyle w:val="a4"/>
            <w:noProof/>
          </w:rPr>
          <w:t>5.1</w:t>
        </w:r>
        <w:r>
          <w:rPr>
            <w:rFonts w:asciiTheme="minorHAnsi" w:eastAsiaTheme="minorEastAsia" w:hAnsiTheme="minorHAnsi" w:cstheme="minorBidi"/>
            <w:noProof/>
            <w:sz w:val="21"/>
          </w:rPr>
          <w:tab/>
        </w:r>
        <w:r w:rsidRPr="001A2AA1">
          <w:rPr>
            <w:rStyle w:val="a4"/>
            <w:noProof/>
          </w:rPr>
          <w:t>系统各模块的实现</w:t>
        </w:r>
        <w:r>
          <w:rPr>
            <w:noProof/>
            <w:webHidden/>
          </w:rPr>
          <w:tab/>
        </w:r>
        <w:r>
          <w:rPr>
            <w:noProof/>
            <w:webHidden/>
          </w:rPr>
          <w:fldChar w:fldCharType="begin"/>
        </w:r>
        <w:r>
          <w:rPr>
            <w:noProof/>
            <w:webHidden/>
          </w:rPr>
          <w:instrText xml:space="preserve"> PAGEREF _Toc468375532 \h </w:instrText>
        </w:r>
        <w:r>
          <w:rPr>
            <w:noProof/>
            <w:webHidden/>
          </w:rPr>
        </w:r>
        <w:r>
          <w:rPr>
            <w:noProof/>
            <w:webHidden/>
          </w:rPr>
          <w:fldChar w:fldCharType="separate"/>
        </w:r>
        <w:r>
          <w:rPr>
            <w:noProof/>
            <w:webHidden/>
          </w:rPr>
          <w:t>45</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33" w:history="1">
        <w:r w:rsidRPr="001A2AA1">
          <w:rPr>
            <w:rStyle w:val="a4"/>
            <w:noProof/>
          </w:rPr>
          <w:t>5.1.1</w:t>
        </w:r>
        <w:r>
          <w:rPr>
            <w:rFonts w:asciiTheme="minorHAnsi" w:eastAsiaTheme="minorEastAsia" w:hAnsiTheme="minorHAnsi" w:cstheme="minorBidi"/>
            <w:noProof/>
            <w:sz w:val="21"/>
          </w:rPr>
          <w:tab/>
        </w:r>
        <w:r w:rsidRPr="001A2AA1">
          <w:rPr>
            <w:rStyle w:val="a4"/>
            <w:noProof/>
          </w:rPr>
          <w:t>文本预处理模块实现</w:t>
        </w:r>
        <w:r>
          <w:rPr>
            <w:noProof/>
            <w:webHidden/>
          </w:rPr>
          <w:tab/>
        </w:r>
        <w:r>
          <w:rPr>
            <w:noProof/>
            <w:webHidden/>
          </w:rPr>
          <w:fldChar w:fldCharType="begin"/>
        </w:r>
        <w:r>
          <w:rPr>
            <w:noProof/>
            <w:webHidden/>
          </w:rPr>
          <w:instrText xml:space="preserve"> PAGEREF _Toc468375533 \h </w:instrText>
        </w:r>
        <w:r>
          <w:rPr>
            <w:noProof/>
            <w:webHidden/>
          </w:rPr>
        </w:r>
        <w:r>
          <w:rPr>
            <w:noProof/>
            <w:webHidden/>
          </w:rPr>
          <w:fldChar w:fldCharType="separate"/>
        </w:r>
        <w:r>
          <w:rPr>
            <w:noProof/>
            <w:webHidden/>
          </w:rPr>
          <w:t>45</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34" w:history="1">
        <w:r w:rsidRPr="001A2AA1">
          <w:rPr>
            <w:rStyle w:val="a4"/>
            <w:noProof/>
          </w:rPr>
          <w:t>5.1.2</w:t>
        </w:r>
        <w:r>
          <w:rPr>
            <w:rFonts w:asciiTheme="minorHAnsi" w:eastAsiaTheme="minorEastAsia" w:hAnsiTheme="minorHAnsi" w:cstheme="minorBidi"/>
            <w:noProof/>
            <w:sz w:val="21"/>
          </w:rPr>
          <w:tab/>
        </w:r>
        <w:r w:rsidRPr="001A2AA1">
          <w:rPr>
            <w:rStyle w:val="a4"/>
            <w:noProof/>
          </w:rPr>
          <w:t>文本存储模块实现</w:t>
        </w:r>
        <w:r>
          <w:rPr>
            <w:noProof/>
            <w:webHidden/>
          </w:rPr>
          <w:tab/>
        </w:r>
        <w:r>
          <w:rPr>
            <w:noProof/>
            <w:webHidden/>
          </w:rPr>
          <w:fldChar w:fldCharType="begin"/>
        </w:r>
        <w:r>
          <w:rPr>
            <w:noProof/>
            <w:webHidden/>
          </w:rPr>
          <w:instrText xml:space="preserve"> PAGEREF _Toc468375534 \h </w:instrText>
        </w:r>
        <w:r>
          <w:rPr>
            <w:noProof/>
            <w:webHidden/>
          </w:rPr>
        </w:r>
        <w:r>
          <w:rPr>
            <w:noProof/>
            <w:webHidden/>
          </w:rPr>
          <w:fldChar w:fldCharType="separate"/>
        </w:r>
        <w:r>
          <w:rPr>
            <w:noProof/>
            <w:webHidden/>
          </w:rPr>
          <w:t>48</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35" w:history="1">
        <w:r w:rsidRPr="001A2AA1">
          <w:rPr>
            <w:rStyle w:val="a4"/>
            <w:noProof/>
          </w:rPr>
          <w:t>5.1.3</w:t>
        </w:r>
        <w:r>
          <w:rPr>
            <w:rFonts w:asciiTheme="minorHAnsi" w:eastAsiaTheme="minorEastAsia" w:hAnsiTheme="minorHAnsi" w:cstheme="minorBidi"/>
            <w:noProof/>
            <w:sz w:val="21"/>
          </w:rPr>
          <w:tab/>
        </w:r>
        <w:r w:rsidRPr="001A2AA1">
          <w:rPr>
            <w:rStyle w:val="a4"/>
            <w:noProof/>
          </w:rPr>
          <w:t>文本分析模块实现</w:t>
        </w:r>
        <w:r>
          <w:rPr>
            <w:noProof/>
            <w:webHidden/>
          </w:rPr>
          <w:tab/>
        </w:r>
        <w:r>
          <w:rPr>
            <w:noProof/>
            <w:webHidden/>
          </w:rPr>
          <w:fldChar w:fldCharType="begin"/>
        </w:r>
        <w:r>
          <w:rPr>
            <w:noProof/>
            <w:webHidden/>
          </w:rPr>
          <w:instrText xml:space="preserve"> PAGEREF _Toc468375535 \h </w:instrText>
        </w:r>
        <w:r>
          <w:rPr>
            <w:noProof/>
            <w:webHidden/>
          </w:rPr>
        </w:r>
        <w:r>
          <w:rPr>
            <w:noProof/>
            <w:webHidden/>
          </w:rPr>
          <w:fldChar w:fldCharType="separate"/>
        </w:r>
        <w:r>
          <w:rPr>
            <w:noProof/>
            <w:webHidden/>
          </w:rPr>
          <w:t>48</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36" w:history="1">
        <w:r w:rsidRPr="001A2AA1">
          <w:rPr>
            <w:rStyle w:val="a4"/>
            <w:noProof/>
          </w:rPr>
          <w:t>5.2</w:t>
        </w:r>
        <w:r>
          <w:rPr>
            <w:rFonts w:asciiTheme="minorHAnsi" w:eastAsiaTheme="minorEastAsia" w:hAnsiTheme="minorHAnsi" w:cstheme="minorBidi"/>
            <w:noProof/>
            <w:sz w:val="21"/>
          </w:rPr>
          <w:tab/>
        </w:r>
        <w:r w:rsidRPr="001A2AA1">
          <w:rPr>
            <w:rStyle w:val="a4"/>
            <w:noProof/>
          </w:rPr>
          <w:t>系统环境搭建与系统部署</w:t>
        </w:r>
        <w:r>
          <w:rPr>
            <w:noProof/>
            <w:webHidden/>
          </w:rPr>
          <w:tab/>
        </w:r>
        <w:r>
          <w:rPr>
            <w:noProof/>
            <w:webHidden/>
          </w:rPr>
          <w:fldChar w:fldCharType="begin"/>
        </w:r>
        <w:r>
          <w:rPr>
            <w:noProof/>
            <w:webHidden/>
          </w:rPr>
          <w:instrText xml:space="preserve"> PAGEREF _Toc468375536 \h </w:instrText>
        </w:r>
        <w:r>
          <w:rPr>
            <w:noProof/>
            <w:webHidden/>
          </w:rPr>
        </w:r>
        <w:r>
          <w:rPr>
            <w:noProof/>
            <w:webHidden/>
          </w:rPr>
          <w:fldChar w:fldCharType="separate"/>
        </w:r>
        <w:r>
          <w:rPr>
            <w:noProof/>
            <w:webHidden/>
          </w:rPr>
          <w:t>49</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37" w:history="1">
        <w:r w:rsidRPr="001A2AA1">
          <w:rPr>
            <w:rStyle w:val="a4"/>
            <w:noProof/>
          </w:rPr>
          <w:t>5.3</w:t>
        </w:r>
        <w:r>
          <w:rPr>
            <w:rFonts w:asciiTheme="minorHAnsi" w:eastAsiaTheme="minorEastAsia" w:hAnsiTheme="minorHAnsi" w:cstheme="minorBidi"/>
            <w:noProof/>
            <w:sz w:val="21"/>
          </w:rPr>
          <w:tab/>
        </w:r>
        <w:r w:rsidRPr="001A2AA1">
          <w:rPr>
            <w:rStyle w:val="a4"/>
            <w:noProof/>
          </w:rPr>
          <w:t>核心功能模块展示</w:t>
        </w:r>
        <w:r>
          <w:rPr>
            <w:noProof/>
            <w:webHidden/>
          </w:rPr>
          <w:tab/>
        </w:r>
        <w:r>
          <w:rPr>
            <w:noProof/>
            <w:webHidden/>
          </w:rPr>
          <w:fldChar w:fldCharType="begin"/>
        </w:r>
        <w:r>
          <w:rPr>
            <w:noProof/>
            <w:webHidden/>
          </w:rPr>
          <w:instrText xml:space="preserve"> PAGEREF _Toc468375537 \h </w:instrText>
        </w:r>
        <w:r>
          <w:rPr>
            <w:noProof/>
            <w:webHidden/>
          </w:rPr>
        </w:r>
        <w:r>
          <w:rPr>
            <w:noProof/>
            <w:webHidden/>
          </w:rPr>
          <w:fldChar w:fldCharType="separate"/>
        </w:r>
        <w:r>
          <w:rPr>
            <w:noProof/>
            <w:webHidden/>
          </w:rPr>
          <w:t>52</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38" w:history="1">
        <w:r w:rsidRPr="001A2AA1">
          <w:rPr>
            <w:rStyle w:val="a4"/>
            <w:noProof/>
          </w:rPr>
          <w:t>5.3.1</w:t>
        </w:r>
        <w:r>
          <w:rPr>
            <w:rFonts w:asciiTheme="minorHAnsi" w:eastAsiaTheme="minorEastAsia" w:hAnsiTheme="minorHAnsi" w:cstheme="minorBidi"/>
            <w:noProof/>
            <w:sz w:val="21"/>
          </w:rPr>
          <w:tab/>
        </w:r>
        <w:r w:rsidRPr="001A2AA1">
          <w:rPr>
            <w:rStyle w:val="a4"/>
            <w:noProof/>
          </w:rPr>
          <w:t>爬虫核心模块</w:t>
        </w:r>
        <w:r>
          <w:rPr>
            <w:noProof/>
            <w:webHidden/>
          </w:rPr>
          <w:tab/>
        </w:r>
        <w:r>
          <w:rPr>
            <w:noProof/>
            <w:webHidden/>
          </w:rPr>
          <w:fldChar w:fldCharType="begin"/>
        </w:r>
        <w:r>
          <w:rPr>
            <w:noProof/>
            <w:webHidden/>
          </w:rPr>
          <w:instrText xml:space="preserve"> PAGEREF _Toc468375538 \h </w:instrText>
        </w:r>
        <w:r>
          <w:rPr>
            <w:noProof/>
            <w:webHidden/>
          </w:rPr>
        </w:r>
        <w:r>
          <w:rPr>
            <w:noProof/>
            <w:webHidden/>
          </w:rPr>
          <w:fldChar w:fldCharType="separate"/>
        </w:r>
        <w:r>
          <w:rPr>
            <w:noProof/>
            <w:webHidden/>
          </w:rPr>
          <w:t>52</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39" w:history="1">
        <w:r w:rsidRPr="001A2AA1">
          <w:rPr>
            <w:rStyle w:val="a4"/>
            <w:noProof/>
          </w:rPr>
          <w:t>5.3.2</w:t>
        </w:r>
        <w:r>
          <w:rPr>
            <w:rFonts w:asciiTheme="minorHAnsi" w:eastAsiaTheme="minorEastAsia" w:hAnsiTheme="minorHAnsi" w:cstheme="minorBidi"/>
            <w:noProof/>
            <w:sz w:val="21"/>
          </w:rPr>
          <w:tab/>
        </w:r>
        <w:r w:rsidRPr="001A2AA1">
          <w:rPr>
            <w:rStyle w:val="a4"/>
            <w:noProof/>
          </w:rPr>
          <w:t>语料生成模块</w:t>
        </w:r>
        <w:r>
          <w:rPr>
            <w:noProof/>
            <w:webHidden/>
          </w:rPr>
          <w:tab/>
        </w:r>
        <w:r>
          <w:rPr>
            <w:noProof/>
            <w:webHidden/>
          </w:rPr>
          <w:fldChar w:fldCharType="begin"/>
        </w:r>
        <w:r>
          <w:rPr>
            <w:noProof/>
            <w:webHidden/>
          </w:rPr>
          <w:instrText xml:space="preserve"> PAGEREF _Toc468375539 \h </w:instrText>
        </w:r>
        <w:r>
          <w:rPr>
            <w:noProof/>
            <w:webHidden/>
          </w:rPr>
        </w:r>
        <w:r>
          <w:rPr>
            <w:noProof/>
            <w:webHidden/>
          </w:rPr>
          <w:fldChar w:fldCharType="separate"/>
        </w:r>
        <w:r>
          <w:rPr>
            <w:noProof/>
            <w:webHidden/>
          </w:rPr>
          <w:t>53</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40" w:history="1">
        <w:r w:rsidRPr="001A2AA1">
          <w:rPr>
            <w:rStyle w:val="a4"/>
            <w:noProof/>
          </w:rPr>
          <w:t>5.3.3</w:t>
        </w:r>
        <w:r>
          <w:rPr>
            <w:rFonts w:asciiTheme="minorHAnsi" w:eastAsiaTheme="minorEastAsia" w:hAnsiTheme="minorHAnsi" w:cstheme="minorBidi"/>
            <w:noProof/>
            <w:sz w:val="21"/>
          </w:rPr>
          <w:tab/>
        </w:r>
        <w:r w:rsidRPr="001A2AA1">
          <w:rPr>
            <w:rStyle w:val="a4"/>
            <w:noProof/>
          </w:rPr>
          <w:t>文本训练模块</w:t>
        </w:r>
        <w:r>
          <w:rPr>
            <w:noProof/>
            <w:webHidden/>
          </w:rPr>
          <w:tab/>
        </w:r>
        <w:r>
          <w:rPr>
            <w:noProof/>
            <w:webHidden/>
          </w:rPr>
          <w:fldChar w:fldCharType="begin"/>
        </w:r>
        <w:r>
          <w:rPr>
            <w:noProof/>
            <w:webHidden/>
          </w:rPr>
          <w:instrText xml:space="preserve"> PAGEREF _Toc468375540 \h </w:instrText>
        </w:r>
        <w:r>
          <w:rPr>
            <w:noProof/>
            <w:webHidden/>
          </w:rPr>
        </w:r>
        <w:r>
          <w:rPr>
            <w:noProof/>
            <w:webHidden/>
          </w:rPr>
          <w:fldChar w:fldCharType="separate"/>
        </w:r>
        <w:r>
          <w:rPr>
            <w:noProof/>
            <w:webHidden/>
          </w:rPr>
          <w:t>53</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41" w:history="1">
        <w:r w:rsidRPr="001A2AA1">
          <w:rPr>
            <w:rStyle w:val="a4"/>
            <w:noProof/>
          </w:rPr>
          <w:t>5.4</w:t>
        </w:r>
        <w:r>
          <w:rPr>
            <w:rFonts w:asciiTheme="minorHAnsi" w:eastAsiaTheme="minorEastAsia" w:hAnsiTheme="minorHAnsi" w:cstheme="minorBidi"/>
            <w:noProof/>
            <w:sz w:val="21"/>
          </w:rPr>
          <w:tab/>
        </w:r>
        <w:r w:rsidRPr="001A2AA1">
          <w:rPr>
            <w:rStyle w:val="a4"/>
            <w:noProof/>
          </w:rPr>
          <w:t>系统测试与验证</w:t>
        </w:r>
        <w:r>
          <w:rPr>
            <w:noProof/>
            <w:webHidden/>
          </w:rPr>
          <w:tab/>
        </w:r>
        <w:r>
          <w:rPr>
            <w:noProof/>
            <w:webHidden/>
          </w:rPr>
          <w:fldChar w:fldCharType="begin"/>
        </w:r>
        <w:r>
          <w:rPr>
            <w:noProof/>
            <w:webHidden/>
          </w:rPr>
          <w:instrText xml:space="preserve"> PAGEREF _Toc468375541 \h </w:instrText>
        </w:r>
        <w:r>
          <w:rPr>
            <w:noProof/>
            <w:webHidden/>
          </w:rPr>
        </w:r>
        <w:r>
          <w:rPr>
            <w:noProof/>
            <w:webHidden/>
          </w:rPr>
          <w:fldChar w:fldCharType="separate"/>
        </w:r>
        <w:r>
          <w:rPr>
            <w:noProof/>
            <w:webHidden/>
          </w:rPr>
          <w:t>54</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42" w:history="1">
        <w:r w:rsidRPr="001A2AA1">
          <w:rPr>
            <w:rStyle w:val="a4"/>
            <w:noProof/>
          </w:rPr>
          <w:t>5.4.1</w:t>
        </w:r>
        <w:r>
          <w:rPr>
            <w:rFonts w:asciiTheme="minorHAnsi" w:eastAsiaTheme="minorEastAsia" w:hAnsiTheme="minorHAnsi" w:cstheme="minorBidi"/>
            <w:noProof/>
            <w:sz w:val="21"/>
          </w:rPr>
          <w:tab/>
        </w:r>
        <w:r w:rsidRPr="001A2AA1">
          <w:rPr>
            <w:rStyle w:val="a4"/>
            <w:noProof/>
          </w:rPr>
          <w:t>准确度测试</w:t>
        </w:r>
        <w:r>
          <w:rPr>
            <w:noProof/>
            <w:webHidden/>
          </w:rPr>
          <w:tab/>
        </w:r>
        <w:r>
          <w:rPr>
            <w:noProof/>
            <w:webHidden/>
          </w:rPr>
          <w:fldChar w:fldCharType="begin"/>
        </w:r>
        <w:r>
          <w:rPr>
            <w:noProof/>
            <w:webHidden/>
          </w:rPr>
          <w:instrText xml:space="preserve"> PAGEREF _Toc468375542 \h </w:instrText>
        </w:r>
        <w:r>
          <w:rPr>
            <w:noProof/>
            <w:webHidden/>
          </w:rPr>
        </w:r>
        <w:r>
          <w:rPr>
            <w:noProof/>
            <w:webHidden/>
          </w:rPr>
          <w:fldChar w:fldCharType="separate"/>
        </w:r>
        <w:r>
          <w:rPr>
            <w:noProof/>
            <w:webHidden/>
          </w:rPr>
          <w:t>54</w:t>
        </w:r>
        <w:r>
          <w:rPr>
            <w:noProof/>
            <w:webHidden/>
          </w:rPr>
          <w:fldChar w:fldCharType="end"/>
        </w:r>
      </w:hyperlink>
    </w:p>
    <w:p w:rsidR="00D55AF4" w:rsidRDefault="00D55AF4">
      <w:pPr>
        <w:pStyle w:val="31"/>
        <w:tabs>
          <w:tab w:val="left" w:pos="1260"/>
          <w:tab w:val="right" w:leader="dot" w:pos="9060"/>
        </w:tabs>
        <w:ind w:left="480"/>
        <w:rPr>
          <w:rFonts w:asciiTheme="minorHAnsi" w:eastAsiaTheme="minorEastAsia" w:hAnsiTheme="minorHAnsi" w:cstheme="minorBidi"/>
          <w:noProof/>
          <w:sz w:val="21"/>
        </w:rPr>
      </w:pPr>
      <w:hyperlink w:anchor="_Toc468375543" w:history="1">
        <w:r w:rsidRPr="001A2AA1">
          <w:rPr>
            <w:rStyle w:val="a4"/>
            <w:noProof/>
          </w:rPr>
          <w:t>5.4.2</w:t>
        </w:r>
        <w:r>
          <w:rPr>
            <w:rFonts w:asciiTheme="minorHAnsi" w:eastAsiaTheme="minorEastAsia" w:hAnsiTheme="minorHAnsi" w:cstheme="minorBidi"/>
            <w:noProof/>
            <w:sz w:val="21"/>
          </w:rPr>
          <w:tab/>
        </w:r>
        <w:r w:rsidRPr="001A2AA1">
          <w:rPr>
            <w:rStyle w:val="a4"/>
            <w:noProof/>
          </w:rPr>
          <w:t>性能测试</w:t>
        </w:r>
        <w:r>
          <w:rPr>
            <w:noProof/>
            <w:webHidden/>
          </w:rPr>
          <w:tab/>
        </w:r>
        <w:r>
          <w:rPr>
            <w:noProof/>
            <w:webHidden/>
          </w:rPr>
          <w:fldChar w:fldCharType="begin"/>
        </w:r>
        <w:r>
          <w:rPr>
            <w:noProof/>
            <w:webHidden/>
          </w:rPr>
          <w:instrText xml:space="preserve"> PAGEREF _Toc468375543 \h </w:instrText>
        </w:r>
        <w:r>
          <w:rPr>
            <w:noProof/>
            <w:webHidden/>
          </w:rPr>
        </w:r>
        <w:r>
          <w:rPr>
            <w:noProof/>
            <w:webHidden/>
          </w:rPr>
          <w:fldChar w:fldCharType="separate"/>
        </w:r>
        <w:r>
          <w:rPr>
            <w:noProof/>
            <w:webHidden/>
          </w:rPr>
          <w:t>55</w:t>
        </w:r>
        <w:r>
          <w:rPr>
            <w:noProof/>
            <w:webHidden/>
          </w:rPr>
          <w:fldChar w:fldCharType="end"/>
        </w:r>
      </w:hyperlink>
    </w:p>
    <w:p w:rsidR="00D55AF4" w:rsidRDefault="00D55AF4">
      <w:pPr>
        <w:pStyle w:val="11"/>
        <w:tabs>
          <w:tab w:val="left" w:pos="1050"/>
        </w:tabs>
        <w:rPr>
          <w:rFonts w:asciiTheme="minorHAnsi" w:eastAsiaTheme="minorEastAsia" w:hAnsiTheme="minorHAnsi" w:cstheme="minorBidi"/>
          <w:b w:val="0"/>
          <w:noProof/>
          <w:sz w:val="21"/>
        </w:rPr>
      </w:pPr>
      <w:hyperlink w:anchor="_Toc468375544" w:history="1">
        <w:r w:rsidRPr="001A2AA1">
          <w:rPr>
            <w:rStyle w:val="a4"/>
            <w:noProof/>
          </w:rPr>
          <w:t>第六章</w:t>
        </w:r>
        <w:r>
          <w:rPr>
            <w:rFonts w:asciiTheme="minorHAnsi" w:eastAsiaTheme="minorEastAsia" w:hAnsiTheme="minorHAnsi" w:cstheme="minorBidi"/>
            <w:b w:val="0"/>
            <w:noProof/>
            <w:sz w:val="21"/>
          </w:rPr>
          <w:tab/>
        </w:r>
        <w:r w:rsidRPr="001A2AA1">
          <w:rPr>
            <w:rStyle w:val="a4"/>
            <w:noProof/>
          </w:rPr>
          <w:t>结束语</w:t>
        </w:r>
        <w:r>
          <w:rPr>
            <w:noProof/>
            <w:webHidden/>
          </w:rPr>
          <w:tab/>
        </w:r>
        <w:r>
          <w:rPr>
            <w:noProof/>
            <w:webHidden/>
          </w:rPr>
          <w:fldChar w:fldCharType="begin"/>
        </w:r>
        <w:r>
          <w:rPr>
            <w:noProof/>
            <w:webHidden/>
          </w:rPr>
          <w:instrText xml:space="preserve"> PAGEREF _Toc468375544 \h </w:instrText>
        </w:r>
        <w:r>
          <w:rPr>
            <w:noProof/>
            <w:webHidden/>
          </w:rPr>
        </w:r>
        <w:r>
          <w:rPr>
            <w:noProof/>
            <w:webHidden/>
          </w:rPr>
          <w:fldChar w:fldCharType="separate"/>
        </w:r>
        <w:r>
          <w:rPr>
            <w:noProof/>
            <w:webHidden/>
          </w:rPr>
          <w:t>57</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45" w:history="1">
        <w:r w:rsidRPr="001A2AA1">
          <w:rPr>
            <w:rStyle w:val="a4"/>
            <w:noProof/>
          </w:rPr>
          <w:t>6.1</w:t>
        </w:r>
        <w:r>
          <w:rPr>
            <w:rFonts w:asciiTheme="minorHAnsi" w:eastAsiaTheme="minorEastAsia" w:hAnsiTheme="minorHAnsi" w:cstheme="minorBidi"/>
            <w:noProof/>
            <w:sz w:val="21"/>
          </w:rPr>
          <w:tab/>
        </w:r>
        <w:r w:rsidRPr="001A2AA1">
          <w:rPr>
            <w:rStyle w:val="a4"/>
            <w:noProof/>
          </w:rPr>
          <w:t>论文总结</w:t>
        </w:r>
        <w:r>
          <w:rPr>
            <w:noProof/>
            <w:webHidden/>
          </w:rPr>
          <w:tab/>
        </w:r>
        <w:r>
          <w:rPr>
            <w:noProof/>
            <w:webHidden/>
          </w:rPr>
          <w:fldChar w:fldCharType="begin"/>
        </w:r>
        <w:r>
          <w:rPr>
            <w:noProof/>
            <w:webHidden/>
          </w:rPr>
          <w:instrText xml:space="preserve"> PAGEREF _Toc468375545 \h </w:instrText>
        </w:r>
        <w:r>
          <w:rPr>
            <w:noProof/>
            <w:webHidden/>
          </w:rPr>
        </w:r>
        <w:r>
          <w:rPr>
            <w:noProof/>
            <w:webHidden/>
          </w:rPr>
          <w:fldChar w:fldCharType="separate"/>
        </w:r>
        <w:r>
          <w:rPr>
            <w:noProof/>
            <w:webHidden/>
          </w:rPr>
          <w:t>57</w:t>
        </w:r>
        <w:r>
          <w:rPr>
            <w:noProof/>
            <w:webHidden/>
          </w:rPr>
          <w:fldChar w:fldCharType="end"/>
        </w:r>
      </w:hyperlink>
    </w:p>
    <w:p w:rsidR="00D55AF4" w:rsidRDefault="00D55AF4">
      <w:pPr>
        <w:pStyle w:val="22"/>
        <w:tabs>
          <w:tab w:val="left" w:pos="630"/>
          <w:tab w:val="right" w:leader="dot" w:pos="9060"/>
        </w:tabs>
        <w:rPr>
          <w:rFonts w:asciiTheme="minorHAnsi" w:eastAsiaTheme="minorEastAsia" w:hAnsiTheme="minorHAnsi" w:cstheme="minorBidi"/>
          <w:noProof/>
          <w:sz w:val="21"/>
        </w:rPr>
      </w:pPr>
      <w:hyperlink w:anchor="_Toc468375546" w:history="1">
        <w:r w:rsidRPr="001A2AA1">
          <w:rPr>
            <w:rStyle w:val="a4"/>
            <w:noProof/>
          </w:rPr>
          <w:t>6.2</w:t>
        </w:r>
        <w:r>
          <w:rPr>
            <w:rFonts w:asciiTheme="minorHAnsi" w:eastAsiaTheme="minorEastAsia" w:hAnsiTheme="minorHAnsi" w:cstheme="minorBidi"/>
            <w:noProof/>
            <w:sz w:val="21"/>
          </w:rPr>
          <w:tab/>
        </w:r>
        <w:r w:rsidRPr="001A2AA1">
          <w:rPr>
            <w:rStyle w:val="a4"/>
            <w:noProof/>
          </w:rPr>
          <w:t>下一步研究工作</w:t>
        </w:r>
        <w:r>
          <w:rPr>
            <w:noProof/>
            <w:webHidden/>
          </w:rPr>
          <w:tab/>
        </w:r>
        <w:r>
          <w:rPr>
            <w:noProof/>
            <w:webHidden/>
          </w:rPr>
          <w:fldChar w:fldCharType="begin"/>
        </w:r>
        <w:r>
          <w:rPr>
            <w:noProof/>
            <w:webHidden/>
          </w:rPr>
          <w:instrText xml:space="preserve"> PAGEREF _Toc468375546 \h </w:instrText>
        </w:r>
        <w:r>
          <w:rPr>
            <w:noProof/>
            <w:webHidden/>
          </w:rPr>
        </w:r>
        <w:r>
          <w:rPr>
            <w:noProof/>
            <w:webHidden/>
          </w:rPr>
          <w:fldChar w:fldCharType="separate"/>
        </w:r>
        <w:r>
          <w:rPr>
            <w:noProof/>
            <w:webHidden/>
          </w:rPr>
          <w:t>57</w:t>
        </w:r>
        <w:r>
          <w:rPr>
            <w:noProof/>
            <w:webHidden/>
          </w:rPr>
          <w:fldChar w:fldCharType="end"/>
        </w:r>
      </w:hyperlink>
    </w:p>
    <w:p w:rsidR="00D55AF4" w:rsidRDefault="00D55AF4">
      <w:pPr>
        <w:pStyle w:val="11"/>
        <w:rPr>
          <w:rFonts w:asciiTheme="minorHAnsi" w:eastAsiaTheme="minorEastAsia" w:hAnsiTheme="minorHAnsi" w:cstheme="minorBidi"/>
          <w:b w:val="0"/>
          <w:noProof/>
          <w:sz w:val="21"/>
        </w:rPr>
      </w:pPr>
      <w:hyperlink w:anchor="_Toc468375547" w:history="1">
        <w:r w:rsidRPr="001A2AA1">
          <w:rPr>
            <w:rStyle w:val="a4"/>
            <w:noProof/>
          </w:rPr>
          <w:t>参考文献</w:t>
        </w:r>
        <w:r>
          <w:rPr>
            <w:noProof/>
            <w:webHidden/>
          </w:rPr>
          <w:tab/>
        </w:r>
        <w:r>
          <w:rPr>
            <w:noProof/>
            <w:webHidden/>
          </w:rPr>
          <w:fldChar w:fldCharType="begin"/>
        </w:r>
        <w:r>
          <w:rPr>
            <w:noProof/>
            <w:webHidden/>
          </w:rPr>
          <w:instrText xml:space="preserve"> PAGEREF _Toc468375547 \h </w:instrText>
        </w:r>
        <w:r>
          <w:rPr>
            <w:noProof/>
            <w:webHidden/>
          </w:rPr>
        </w:r>
        <w:r>
          <w:rPr>
            <w:noProof/>
            <w:webHidden/>
          </w:rPr>
          <w:fldChar w:fldCharType="separate"/>
        </w:r>
        <w:r>
          <w:rPr>
            <w:noProof/>
            <w:webHidden/>
          </w:rPr>
          <w:t>60</w:t>
        </w:r>
        <w:r>
          <w:rPr>
            <w:noProof/>
            <w:webHidden/>
          </w:rPr>
          <w:fldChar w:fldCharType="end"/>
        </w:r>
      </w:hyperlink>
    </w:p>
    <w:p w:rsidR="00D55AF4" w:rsidRDefault="00D55AF4">
      <w:pPr>
        <w:pStyle w:val="11"/>
        <w:rPr>
          <w:rFonts w:asciiTheme="minorHAnsi" w:eastAsiaTheme="minorEastAsia" w:hAnsiTheme="minorHAnsi" w:cstheme="minorBidi"/>
          <w:b w:val="0"/>
          <w:noProof/>
          <w:sz w:val="21"/>
        </w:rPr>
      </w:pPr>
      <w:hyperlink w:anchor="_Toc468375548" w:history="1">
        <w:r w:rsidRPr="001A2AA1">
          <w:rPr>
            <w:rStyle w:val="a4"/>
            <w:noProof/>
          </w:rPr>
          <w:t>致谢</w:t>
        </w:r>
        <w:r>
          <w:rPr>
            <w:noProof/>
            <w:webHidden/>
          </w:rPr>
          <w:tab/>
        </w:r>
        <w:r>
          <w:rPr>
            <w:noProof/>
            <w:webHidden/>
          </w:rPr>
          <w:fldChar w:fldCharType="begin"/>
        </w:r>
        <w:r>
          <w:rPr>
            <w:noProof/>
            <w:webHidden/>
          </w:rPr>
          <w:instrText xml:space="preserve"> PAGEREF _Toc468375548 \h </w:instrText>
        </w:r>
        <w:r>
          <w:rPr>
            <w:noProof/>
            <w:webHidden/>
          </w:rPr>
        </w:r>
        <w:r>
          <w:rPr>
            <w:noProof/>
            <w:webHidden/>
          </w:rPr>
          <w:fldChar w:fldCharType="separate"/>
        </w:r>
        <w:r>
          <w:rPr>
            <w:noProof/>
            <w:webHidden/>
          </w:rPr>
          <w:t>63</w:t>
        </w:r>
        <w:r>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344558837"/>
      <w:bookmarkStart w:id="10" w:name="_Toc344565114"/>
      <w:bookmarkStart w:id="11" w:name="_Ref374987527"/>
      <w:bookmarkStart w:id="12" w:name="_Ref374987533"/>
      <w:bookmarkStart w:id="13" w:name="_Ref374987539"/>
      <w:bookmarkStart w:id="14" w:name="_Toc468375494"/>
      <w:r w:rsidRPr="007D413F">
        <w:rPr>
          <w:lang w:val="en-US" w:eastAsia="zh-CN"/>
        </w:rPr>
        <w:lastRenderedPageBreak/>
        <w:t>绪论</w:t>
      </w:r>
      <w:bookmarkEnd w:id="0"/>
      <w:bookmarkEnd w:id="1"/>
      <w:bookmarkEnd w:id="2"/>
      <w:bookmarkEnd w:id="3"/>
      <w:bookmarkEnd w:id="4"/>
      <w:bookmarkEnd w:id="5"/>
      <w:bookmarkEnd w:id="6"/>
      <w:bookmarkEnd w:id="7"/>
      <w:bookmarkEnd w:id="8"/>
      <w:bookmarkEnd w:id="14"/>
    </w:p>
    <w:p w:rsidR="002F1B3F" w:rsidRDefault="00117028" w:rsidP="002F1B3F">
      <w:pPr>
        <w:pStyle w:val="2"/>
        <w:spacing w:before="326" w:after="326"/>
        <w:rPr>
          <w:lang w:eastAsia="zh-CN"/>
        </w:rPr>
      </w:pPr>
      <w:bookmarkStart w:id="15" w:name="_Toc468375495"/>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w:t>
      </w:r>
      <w:proofErr w:type="gramStart"/>
      <w:r w:rsidRPr="009C6DB3">
        <w:rPr>
          <w:rFonts w:hint="eastAsia"/>
        </w:rPr>
        <w:t>指数级</w:t>
      </w:r>
      <w:proofErr w:type="gramEnd"/>
      <w:r w:rsidRPr="009C6DB3">
        <w:rPr>
          <w:rFonts w:hint="eastAsia"/>
        </w:rPr>
        <w:t>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rPr>
          <w:rFonts w:hint="eastAsia"/>
        </w:rPr>
        <w:t>[</w:t>
      </w:r>
      <w:r w:rsidRPr="009C6DB3">
        <w:t>4</w:t>
      </w:r>
      <w:r w:rsidRPr="009C6DB3">
        <w:rPr>
          <w:rFonts w:hint="eastAsia"/>
        </w:rPr>
        <w:t>]</w:t>
      </w:r>
      <w:r w:rsidRPr="009C6DB3">
        <w:rPr>
          <w:rFonts w:hint="eastAsia"/>
        </w:rPr>
        <w:t>，但是大数据时代的</w:t>
      </w:r>
      <w:proofErr w:type="gramStart"/>
      <w:r w:rsidRPr="009C6DB3">
        <w:rPr>
          <w:rFonts w:hint="eastAsia"/>
        </w:rPr>
        <w:t>到来既</w:t>
      </w:r>
      <w:proofErr w:type="gramEnd"/>
      <w:r w:rsidRPr="009C6DB3">
        <w:rPr>
          <w:rFonts w:hint="eastAsia"/>
        </w:rPr>
        <w:t>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大量需要处理的文本数据，设计并实现一种基于大数据平台的中文文本分析系统，旨在为需要处理海量文本，尤其是中文文本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Pr="009C6DB3">
        <w:t>[5]</w:t>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t>[6]</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w:t>
      </w:r>
      <w:proofErr w:type="gramStart"/>
      <w:r w:rsidRPr="009C6DB3">
        <w:rPr>
          <w:rFonts w:hint="eastAsia"/>
        </w:rPr>
        <w:t>流处理库</w:t>
      </w:r>
      <w:proofErr w:type="gramEnd"/>
      <w:r w:rsidRPr="009C6DB3">
        <w:rPr>
          <w:rFonts w:hint="eastAsia"/>
        </w:rPr>
        <w:t>、机器学习库和图形库。通过引入这些库，用户可以执行更加复杂的任务，并且</w:t>
      </w:r>
      <w:r w:rsidRPr="009C6DB3">
        <w:rPr>
          <w:rFonts w:hint="eastAsia"/>
        </w:rPr>
        <w:t>spark</w:t>
      </w:r>
      <w:r w:rsidRPr="009C6DB3">
        <w:rPr>
          <w:rFonts w:hint="eastAsia"/>
        </w:rPr>
        <w:t>将中间结果保存到内存中而不是磁盘上，这使得</w:t>
      </w:r>
      <w:r w:rsidRPr="009C6DB3">
        <w:rPr>
          <w:rFonts w:hint="eastAsia"/>
        </w:rPr>
        <w:t>spark</w:t>
      </w:r>
      <w:r w:rsidRPr="009C6DB3">
        <w:rPr>
          <w:rFonts w:hint="eastAsia"/>
        </w:rPr>
        <w:t>的效率也非常高，可以想象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Pr="009C6DB3">
        <w:rPr>
          <w:rFonts w:hint="eastAsia"/>
        </w:rPr>
        <w:t>领域</w:t>
      </w:r>
      <w:r w:rsidRPr="009C6DB3">
        <w:rPr>
          <w:rFonts w:hint="eastAsia"/>
        </w:rPr>
        <w:t>[</w:t>
      </w:r>
      <w:r w:rsidRPr="009C6DB3">
        <w:t>7</w:t>
      </w:r>
      <w:r w:rsidRPr="009C6DB3">
        <w:rPr>
          <w:rFonts w:hint="eastAsia"/>
        </w:rPr>
        <w:t>]</w:t>
      </w:r>
      <w:r w:rsidRPr="009C6DB3">
        <w:t>[8]</w:t>
      </w:r>
      <w:r w:rsidRPr="009C6DB3">
        <w:rPr>
          <w:rFonts w:hint="eastAsia"/>
        </w:rPr>
        <w:t>，并且产生了很好的</w:t>
      </w:r>
      <w:r>
        <w:rPr>
          <w:rFonts w:hint="eastAsia"/>
        </w:rPr>
        <w:t>效果，文本分析进入了新的阶段，近年来机器学习、深度发掘</w:t>
      </w:r>
      <w:r w:rsidRPr="009C6DB3">
        <w:rPr>
          <w:rFonts w:hint="eastAsia"/>
        </w:rPr>
        <w:t>[</w:t>
      </w:r>
      <w:r w:rsidRPr="009C6DB3">
        <w:t>9</w:t>
      </w:r>
      <w:r w:rsidRPr="009C6DB3">
        <w:rPr>
          <w:rFonts w:hint="eastAsia"/>
        </w:rPr>
        <w:t>]</w:t>
      </w:r>
      <w:r w:rsidRPr="009C6DB3">
        <w:t>[10]</w:t>
      </w:r>
      <w:r>
        <w:rPr>
          <w:rFonts w:hint="eastAsia"/>
        </w:rPr>
        <w:t>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Pr="009C6DB3">
        <w:rPr>
          <w:rFonts w:hint="eastAsia"/>
        </w:rPr>
        <w:t>，最终得到比较理想的结果。</w:t>
      </w:r>
    </w:p>
    <w:p w:rsidR="008B538C" w:rsidRPr="009C6DB3" w:rsidRDefault="008B538C" w:rsidP="008B538C">
      <w:pPr>
        <w:ind w:firstLine="420"/>
      </w:pPr>
      <w:r>
        <w:rPr>
          <w:rFonts w:hint="eastAsia"/>
        </w:rPr>
        <w:t>但是基于机器学习的文本分类算法对训练文本的依赖性很高，而且需要对文本的特征进行提取，不同的特征提取方式会导致结果的精确度不同，常用的</w:t>
      </w:r>
      <w:proofErr w:type="gramStart"/>
      <w:r>
        <w:rPr>
          <w:rFonts w:hint="eastAsia"/>
        </w:rPr>
        <w:t>的</w:t>
      </w:r>
      <w:proofErr w:type="gramEnd"/>
      <w:r>
        <w:rPr>
          <w:rFonts w:hint="eastAsia"/>
        </w:rPr>
        <w:t>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算法没有考虑文本之间上下文语境，准确度仍然有待提高，本文以文本倾向分析作为切入点采用</w:t>
      </w:r>
      <w:r>
        <w:rPr>
          <w:rFonts w:hint="eastAsia"/>
        </w:rPr>
        <w:t>LDA</w:t>
      </w:r>
      <w:r>
        <w:rPr>
          <w:rFonts w:hint="eastAsia"/>
        </w:rPr>
        <w:t>作为文本特征提取的优化算法，并结合神经网络中的</w:t>
      </w:r>
      <w:r>
        <w:rPr>
          <w:rFonts w:hint="eastAsia"/>
        </w:rPr>
        <w:t>doc2vec</w:t>
      </w:r>
      <w:r>
        <w:rPr>
          <w:rFonts w:hint="eastAsia"/>
        </w:rPr>
        <w:t>算法对文本进行训练，完成文本分析任务</w:t>
      </w:r>
      <w:r w:rsidRPr="009C6DB3">
        <w:rPr>
          <w:rFonts w:hint="eastAsia"/>
        </w:rPr>
        <w:t>。</w:t>
      </w:r>
      <w:r>
        <w:rPr>
          <w:rFonts w:hint="eastAsia"/>
        </w:rPr>
        <w:t>采用神经网络的算法考虑了文本上下文之间的关系，可以提高文本倾向分析的精度。</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问题，本文通过利用</w:t>
      </w:r>
      <w:r w:rsidRPr="009C6DB3">
        <w:rPr>
          <w:rFonts w:hint="eastAsia"/>
        </w:rPr>
        <w:t>Spark</w:t>
      </w:r>
      <w:r w:rsidRPr="009C6DB3">
        <w:rPr>
          <w:rFonts w:hint="eastAsia"/>
        </w:rPr>
        <w:t>大数</w:t>
      </w:r>
      <w:r>
        <w:rPr>
          <w:rFonts w:hint="eastAsia"/>
        </w:rPr>
        <w:t>据平台，对文本进行分析和处理，其中包括对文本的切分，存储，训练和分类等文本分析涉及的过程。利用大数据平台的计算能力，采用</w:t>
      </w:r>
      <w:r>
        <w:rPr>
          <w:rFonts w:hint="eastAsia"/>
        </w:rPr>
        <w:t>LDA</w:t>
      </w:r>
      <w:r>
        <w:rPr>
          <w:rFonts w:hint="eastAsia"/>
        </w:rPr>
        <w:t>作为文本特征提取算法，并结合最新的</w:t>
      </w:r>
      <w:r>
        <w:rPr>
          <w:rFonts w:hint="eastAsia"/>
        </w:rPr>
        <w:t>doc</w:t>
      </w:r>
      <w:r>
        <w:t>2vec</w:t>
      </w:r>
      <w:r>
        <w:rPr>
          <w:rFonts w:hint="eastAsia"/>
        </w:rPr>
        <w:t>算法对文件进行倾向分析，设计并实现针对中文的文本倾向分析系统，并大大的提高了准确率和效率。</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6837549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w:t>
      </w:r>
      <w:r>
        <w:rPr>
          <w:rFonts w:hint="eastAsia"/>
        </w:rPr>
        <w:lastRenderedPageBreak/>
        <w:t>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68375497"/>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Pr>
          <w:rFonts w:hint="eastAsia"/>
        </w:rPr>
        <w:t>以及</w:t>
      </w:r>
      <w:r>
        <w:rPr>
          <w:rFonts w:hint="eastAsia"/>
        </w:rPr>
        <w:t>Tong</w:t>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该会议提出了关于中文倾向性分析的主要任务，阐述了中文倾向性分析的难点和要点。由于中文与英文的不同，没有固定的分割符区分单词，而且中文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w:t>
      </w:r>
      <w:r>
        <w:rPr>
          <w:rFonts w:hint="eastAsia"/>
        </w:rPr>
        <w:lastRenderedPageBreak/>
        <w:t>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好的文本获得训练模型，这种方式对文本的特征提取方式依赖很大，最近提出的基于神经网络算法的方式进行文本分析是无监督的训练方式，而且训练的文本模型的准确度更高，本文采用了</w:t>
      </w:r>
      <w:r>
        <w:rPr>
          <w:rFonts w:hint="eastAsia"/>
        </w:rPr>
        <w:t>doc2vec</w:t>
      </w:r>
      <w:r>
        <w:rPr>
          <w:rFonts w:hint="eastAsia"/>
        </w:rPr>
        <w:t>神经网络模型作为文本倾向分析任务的主要模型，并结合</w:t>
      </w:r>
      <w:r>
        <w:rPr>
          <w:rFonts w:hint="eastAsia"/>
        </w:rPr>
        <w:t>LDA</w:t>
      </w:r>
      <w:r>
        <w:rPr>
          <w:rFonts w:hint="eastAsia"/>
        </w:rPr>
        <w:t>主题模型对文本特征进行提取，产生了不错的效果。</w:t>
      </w:r>
    </w:p>
    <w:p w:rsidR="00D12240" w:rsidRDefault="004B716A" w:rsidP="00D12240">
      <w:pPr>
        <w:pStyle w:val="3"/>
        <w:spacing w:before="163" w:after="163"/>
        <w:rPr>
          <w:lang w:eastAsia="zh-CN"/>
        </w:rPr>
      </w:pPr>
      <w:bookmarkStart w:id="34" w:name="_Toc468375498"/>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w:t>
      </w:r>
      <w:proofErr w:type="gramStart"/>
      <w:r>
        <w:rPr>
          <w:rFonts w:hint="eastAsia"/>
        </w:rPr>
        <w:t>指数级速度</w:t>
      </w:r>
      <w:proofErr w:type="gramEnd"/>
      <w:r>
        <w:rPr>
          <w:rFonts w:hint="eastAsia"/>
        </w:rPr>
        <w:t>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344558825"/>
      <w:bookmarkStart w:id="40" w:name="_Toc344565102"/>
      <w:bookmarkStart w:id="41" w:name="_Toc468375499"/>
      <w:bookmarkEnd w:id="35"/>
      <w:bookmarkEnd w:id="36"/>
      <w:bookmarkEnd w:id="37"/>
      <w:bookmarkEnd w:id="38"/>
      <w:r w:rsidRPr="009C6DB3">
        <w:rPr>
          <w:rFonts w:hint="eastAsia"/>
        </w:rPr>
        <w:t>本文的</w:t>
      </w:r>
      <w:r w:rsidR="00AC421A">
        <w:rPr>
          <w:rFonts w:hint="eastAsia"/>
          <w:lang w:eastAsia="zh-CN"/>
        </w:rPr>
        <w:t>主要工作</w:t>
      </w:r>
      <w:bookmarkEnd w:id="41"/>
    </w:p>
    <w:p w:rsidR="00AC421A" w:rsidRPr="00AC421A" w:rsidRDefault="00AC421A" w:rsidP="00AC421A">
      <w:pPr>
        <w:pStyle w:val="3"/>
        <w:spacing w:before="163" w:after="163"/>
        <w:rPr>
          <w:rFonts w:hint="eastAsia"/>
        </w:rPr>
      </w:pPr>
      <w:bookmarkStart w:id="42" w:name="_Toc468375500"/>
      <w:r>
        <w:rPr>
          <w:rFonts w:hint="eastAsia"/>
        </w:rPr>
        <w:t>研究内容</w:t>
      </w:r>
      <w:bookmarkEnd w:id="42"/>
    </w:p>
    <w:p w:rsidR="00224F5A" w:rsidRPr="009C6DB3" w:rsidRDefault="00224F5A" w:rsidP="006F1D7C">
      <w:pPr>
        <w:ind w:firstLine="420"/>
      </w:pPr>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D371E8" w:rsidRDefault="00224F5A" w:rsidP="00CE3DDE">
      <w:pPr>
        <w:pStyle w:val="aff6"/>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w:t>
      </w:r>
      <w:r w:rsidRPr="009C6DB3">
        <w:rPr>
          <w:rFonts w:hint="eastAsia"/>
        </w:rPr>
        <w:lastRenderedPageBreak/>
        <w:t>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D371E8" w:rsidRDefault="00224F5A" w:rsidP="00CE3DDE">
      <w:pPr>
        <w:pStyle w:val="aff6"/>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w:t>
      </w:r>
      <w:proofErr w:type="gramStart"/>
      <w:r w:rsidRPr="009C6DB3">
        <w:rPr>
          <w:rFonts w:hint="eastAsia"/>
        </w:rPr>
        <w:t>存储非</w:t>
      </w:r>
      <w:proofErr w:type="gramEnd"/>
      <w:r w:rsidRPr="009C6DB3">
        <w:rPr>
          <w:rFonts w:hint="eastAsia"/>
        </w:rPr>
        <w:t>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D371E8" w:rsidRDefault="00224F5A" w:rsidP="00CE3DDE">
      <w:pPr>
        <w:pStyle w:val="aff6"/>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6F1D7C">
      <w:pPr>
        <w:ind w:firstLine="420"/>
      </w:pPr>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中文分词并行化需要将分词中使用的算法进行并行化处理，例如最大匹配算法、字典树算法、</w:t>
      </w:r>
      <w:r w:rsidRPr="009C6DB3">
        <w:rPr>
          <w:rFonts w:hint="eastAsia"/>
        </w:rPr>
        <w:t>HMM</w:t>
      </w:r>
      <w:r>
        <w:rPr>
          <w:rFonts w:hint="eastAsia"/>
        </w:rPr>
        <w:t>算法</w:t>
      </w:r>
      <w:r w:rsidRPr="009C6DB3">
        <w:rPr>
          <w:rFonts w:hint="eastAsia"/>
        </w:rPr>
        <w:t>等，这些算法都是分词过程中解决不同问题的有利工具，如何将分词并行化，</w:t>
      </w:r>
      <w:r w:rsidR="00426F52">
        <w:rPr>
          <w:rFonts w:hint="eastAsia"/>
        </w:rPr>
        <w:t>提高分词速度是本课题需要研究的内容之一。</w:t>
      </w:r>
      <w:r w:rsidR="00426F52" w:rsidRPr="009C6DB3">
        <w:t xml:space="preserve"> </w:t>
      </w:r>
    </w:p>
    <w:p w:rsidR="00224F5A" w:rsidRPr="009C6DB3" w:rsidRDefault="00224F5A" w:rsidP="006F1D7C">
      <w:pPr>
        <w:ind w:firstLine="420"/>
      </w:pPr>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Pr>
          <w:rFonts w:hint="eastAsia"/>
        </w:rPr>
        <w:t>具有深远意义，目前语义识别算法大多都是潜层语义识别，利用机器学习</w:t>
      </w:r>
      <w:r w:rsidRPr="009C6DB3">
        <w:rPr>
          <w:rFonts w:hint="eastAsia"/>
        </w:rPr>
        <w:t>的相关</w:t>
      </w:r>
      <w:r w:rsidRPr="009C6DB3">
        <w:rPr>
          <w:rFonts w:hint="eastAsia"/>
        </w:rPr>
        <w:lastRenderedPageBreak/>
        <w:t>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w:t>
      </w:r>
      <w:proofErr w:type="gramStart"/>
      <w:r w:rsidRPr="009C6DB3">
        <w:rPr>
          <w:rFonts w:hint="eastAsia"/>
        </w:rPr>
        <w:t>降维算法</w:t>
      </w:r>
      <w:proofErr w:type="gramEnd"/>
      <w:r w:rsidRPr="009C6DB3">
        <w:rPr>
          <w:rFonts w:hint="eastAsia"/>
        </w:rPr>
        <w:t>。</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6F1D7C">
      <w:pPr>
        <w:ind w:firstLine="420"/>
      </w:pPr>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p w:rsidR="00AC421A" w:rsidRDefault="00AC421A" w:rsidP="00AC421A">
      <w:pPr>
        <w:pStyle w:val="3"/>
        <w:spacing w:before="163" w:after="163"/>
      </w:pPr>
      <w:bookmarkStart w:id="43" w:name="_Toc468375501"/>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426F52"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Pr>
          <w:rFonts w:hint="eastAsia"/>
          <w:lang w:val="x-none"/>
        </w:rPr>
        <w:t>本课题提出了基于标签和情感词典融合的语料标注策略，语料标注是训练模型的前提，只有准确的标注语料，才能训练出准确的模型，基于人工标注的方式费时费力，而完全自动化的标注准确率不高，本课题</w:t>
      </w:r>
      <w:r w:rsidR="00B969CC">
        <w:rPr>
          <w:rFonts w:hint="eastAsia"/>
          <w:lang w:val="x-none"/>
        </w:rPr>
        <w:t>提出了融合标签和情感词典的标注策略来提高标注准确度。</w:t>
      </w:r>
    </w:p>
    <w:p w:rsidR="00B217FA" w:rsidRDefault="00B217FA" w:rsidP="001219F6">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w:t>
      </w:r>
      <w:r>
        <w:rPr>
          <w:rFonts w:hint="eastAsia"/>
          <w:lang w:val="x-none"/>
        </w:rPr>
        <w:lastRenderedPageBreak/>
        <w:t>果语料十分庞大，会影响分词效率，本课题使用</w:t>
      </w:r>
      <w:r>
        <w:rPr>
          <w:rFonts w:hint="eastAsia"/>
          <w:lang w:val="x-none"/>
        </w:rPr>
        <w:t>Spark</w:t>
      </w:r>
      <w:r>
        <w:rPr>
          <w:rFonts w:hint="eastAsia"/>
          <w:lang w:val="x-none"/>
        </w:rPr>
        <w:t>大数据平台对分词进行并行化处理提高分词的速度。</w:t>
      </w:r>
    </w:p>
    <w:p w:rsidR="00102B7D" w:rsidRDefault="00102B7D" w:rsidP="001219F6">
      <w:pPr>
        <w:ind w:firstLine="420"/>
        <w:rPr>
          <w:lang w:val="x-none"/>
        </w:rPr>
      </w:pPr>
      <w:r>
        <w:rPr>
          <w:rFonts w:hint="eastAsia"/>
          <w:lang w:val="x-none"/>
        </w:rPr>
        <w:t>(</w:t>
      </w:r>
      <w:r>
        <w:rPr>
          <w:lang w:val="x-none"/>
        </w:rPr>
        <w:t>3</w:t>
      </w:r>
      <w:r>
        <w:rPr>
          <w:rFonts w:hint="eastAsia"/>
          <w:lang w:val="x-none"/>
        </w:rPr>
        <w:t>)</w:t>
      </w:r>
      <w:r>
        <w:rPr>
          <w:lang w:val="x-none"/>
        </w:rPr>
        <w:t>.</w:t>
      </w:r>
      <w:r>
        <w:rPr>
          <w:rFonts w:hint="eastAsia"/>
          <w:lang w:val="x-none"/>
        </w:rPr>
        <w:t>设计基于</w:t>
      </w:r>
      <w:r>
        <w:rPr>
          <w:rFonts w:hint="eastAsia"/>
          <w:lang w:val="x-none"/>
        </w:rPr>
        <w:t>LDA</w:t>
      </w:r>
      <w:r>
        <w:rPr>
          <w:rFonts w:hint="eastAsia"/>
          <w:lang w:val="x-none"/>
        </w:rPr>
        <w:t>和</w:t>
      </w:r>
      <w:r>
        <w:rPr>
          <w:rFonts w:hint="eastAsia"/>
          <w:lang w:val="x-none"/>
        </w:rPr>
        <w:t>Doc</w:t>
      </w:r>
      <w:r>
        <w:rPr>
          <w:lang w:val="x-none"/>
        </w:rPr>
        <w:t>2</w:t>
      </w:r>
      <w:r>
        <w:rPr>
          <w:rFonts w:hint="eastAsia"/>
          <w:lang w:val="x-none"/>
        </w:rPr>
        <w:t>vec</w:t>
      </w:r>
      <w:r>
        <w:rPr>
          <w:rFonts w:hint="eastAsia"/>
          <w:lang w:val="x-none"/>
        </w:rPr>
        <w:t>算法的文本特征表示算法，文本的特征提取是作为文本分类任务的前提条件，</w:t>
      </w:r>
      <w:r w:rsidR="00090113">
        <w:rPr>
          <w:rFonts w:hint="eastAsia"/>
          <w:lang w:val="x-none"/>
        </w:rPr>
        <w:t>以往的文本分类任务采用传统的文本特征表示方式，本课题采用最新的神经网络模型</w:t>
      </w:r>
      <w:r w:rsidR="00090113">
        <w:rPr>
          <w:rFonts w:hint="eastAsia"/>
          <w:lang w:val="x-none"/>
        </w:rPr>
        <w:t>Doc</w:t>
      </w:r>
      <w:r w:rsidR="00090113">
        <w:rPr>
          <w:lang w:val="x-none"/>
        </w:rPr>
        <w:t>2vec</w:t>
      </w:r>
      <w:r w:rsidR="00090113">
        <w:rPr>
          <w:rFonts w:hint="eastAsia"/>
          <w:lang w:val="x-none"/>
        </w:rPr>
        <w:t>并结合主题模型</w:t>
      </w:r>
      <w:r w:rsidR="00090113">
        <w:rPr>
          <w:rFonts w:hint="eastAsia"/>
          <w:lang w:val="x-none"/>
        </w:rPr>
        <w:t>LDA</w:t>
      </w:r>
      <w:proofErr w:type="gramStart"/>
      <w:r w:rsidR="00090113">
        <w:rPr>
          <w:rFonts w:hint="eastAsia"/>
          <w:lang w:val="x-none"/>
        </w:rPr>
        <w:t>来作</w:t>
      </w:r>
      <w:proofErr w:type="gramEnd"/>
      <w:r w:rsidR="00090113">
        <w:rPr>
          <w:rFonts w:hint="eastAsia"/>
          <w:lang w:val="x-none"/>
        </w:rPr>
        <w:t>为文本的主要特征进行模型训练，提高文本分类的准确率。</w:t>
      </w:r>
    </w:p>
    <w:p w:rsidR="000F6DB4" w:rsidRPr="00C43257" w:rsidRDefault="000F6DB4" w:rsidP="001219F6">
      <w:pPr>
        <w:ind w:firstLine="420"/>
        <w:rPr>
          <w:rFonts w:hint="eastAsia"/>
          <w:lang w:val="x-none" w:eastAsia="x-none"/>
        </w:rPr>
      </w:pPr>
      <w:r>
        <w:rPr>
          <w:rFonts w:hint="eastAsia"/>
          <w:lang w:val="x-none"/>
        </w:rPr>
        <w:t>(</w:t>
      </w:r>
      <w:r>
        <w:rPr>
          <w:lang w:val="x-none"/>
        </w:rPr>
        <w:t>4</w:t>
      </w:r>
      <w:r>
        <w:rPr>
          <w:rFonts w:hint="eastAsia"/>
          <w:lang w:val="x-none"/>
        </w:rPr>
        <w:t>)</w:t>
      </w:r>
      <w:r>
        <w:rPr>
          <w:lang w:val="x-none"/>
        </w:rPr>
        <w:t>.</w:t>
      </w:r>
      <w:r>
        <w:rPr>
          <w:rFonts w:hint="eastAsia"/>
          <w:lang w:val="x-none"/>
        </w:rPr>
        <w:t>针对文本特征提取算法的并行化实现，文本特征提取任务是密集型计算任务，并且随着</w:t>
      </w:r>
      <w:r w:rsidR="00C43257">
        <w:rPr>
          <w:rFonts w:hint="eastAsia"/>
          <w:lang w:val="x-none"/>
        </w:rPr>
        <w:t>语料的不多增加，训练时长也会相应变长，本课题将文本特征提取算法移植到</w:t>
      </w:r>
      <w:r w:rsidR="00C43257">
        <w:rPr>
          <w:rFonts w:hint="eastAsia"/>
          <w:lang w:val="x-none"/>
        </w:rPr>
        <w:t>Spark</w:t>
      </w:r>
      <w:r w:rsidR="00C43257">
        <w:rPr>
          <w:rFonts w:hint="eastAsia"/>
          <w:lang w:val="x-none"/>
        </w:rPr>
        <w:t>平台，并实现算法的并行化来提高训练速度，大大的节约了训练成本。</w:t>
      </w:r>
    </w:p>
    <w:p w:rsidR="002F1B3F" w:rsidRPr="007D413F" w:rsidRDefault="00A55F3D" w:rsidP="002F1B3F">
      <w:pPr>
        <w:pStyle w:val="2"/>
        <w:spacing w:before="326" w:after="326"/>
        <w:rPr>
          <w:lang w:eastAsia="zh-CN"/>
        </w:rPr>
      </w:pPr>
      <w:bookmarkStart w:id="44" w:name="_Toc468375502"/>
      <w:bookmarkEnd w:id="39"/>
      <w:bookmarkEnd w:id="40"/>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68375503"/>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68375504"/>
      <w:r w:rsidRPr="009C6DB3">
        <w:rPr>
          <w:rFonts w:hint="eastAsia"/>
        </w:rPr>
        <w:t>文本分析相关知识点介绍</w:t>
      </w:r>
      <w:bookmarkEnd w:id="46"/>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68375505"/>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proofErr w:type="gramStart"/>
      <w:r w:rsidRPr="002F3E8A">
        <w:rPr>
          <w:rFonts w:hint="eastAsia"/>
        </w:rPr>
        <w:t>个</w:t>
      </w:r>
      <w:proofErr w:type="gramEnd"/>
      <w:r w:rsidRPr="002F3E8A">
        <w:rPr>
          <w:rFonts w:hint="eastAsia"/>
        </w:rPr>
        <w:t>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proofErr w:type="gramStart"/>
      <w:r w:rsidRPr="002F3E8A">
        <w:rPr>
          <w:rFonts w:hint="eastAsia"/>
        </w:rPr>
        <w:t>个</w:t>
      </w:r>
      <w:proofErr w:type="gramEnd"/>
      <w:r w:rsidRPr="002F3E8A">
        <w:rPr>
          <w:rFonts w:hint="eastAsia"/>
        </w:rPr>
        <w:t>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w:t>
      </w:r>
      <w:r w:rsidRPr="002F3E8A">
        <w:rPr>
          <w:rFonts w:hint="eastAsia"/>
        </w:rPr>
        <w:lastRenderedPageBreak/>
        <w:t>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proofErr w:type="gramStart"/>
      <w:r w:rsidRPr="002F3E8A">
        <w:rPr>
          <w:rFonts w:hint="eastAsia"/>
        </w:rPr>
        <w:t>个</w:t>
      </w:r>
      <w:proofErr w:type="gramEnd"/>
      <w:r w:rsidRPr="002F3E8A">
        <w:rPr>
          <w:rFonts w:hint="eastAsia"/>
        </w:rPr>
        <w:t>词不足以表示</w:t>
      </w:r>
      <w:proofErr w:type="gramStart"/>
      <w:r w:rsidRPr="002F3E8A">
        <w:rPr>
          <w:rFonts w:hint="eastAsia"/>
        </w:rPr>
        <w:t>当前词</w:t>
      </w:r>
      <w:proofErr w:type="gramEnd"/>
      <w:r w:rsidRPr="002F3E8A">
        <w:rPr>
          <w:rFonts w:hint="eastAsia"/>
        </w:rPr>
        <w:t>的特征，而自然语言中的词语搭配往往是根据词的语法功能决定的，所以</w:t>
      </w:r>
      <w:r w:rsidRPr="002F3E8A">
        <w:rPr>
          <w:rFonts w:hint="eastAsia"/>
        </w:rPr>
        <w:t>n-</w:t>
      </w:r>
      <w:r w:rsidRPr="002F3E8A">
        <w:t>pos</w:t>
      </w:r>
      <w:r w:rsidRPr="002F3E8A">
        <w:rPr>
          <w:rFonts w:hint="eastAsia"/>
        </w:rPr>
        <w:t>将</w:t>
      </w:r>
      <w:proofErr w:type="gramStart"/>
      <w:r w:rsidRPr="002F3E8A">
        <w:rPr>
          <w:rFonts w:hint="eastAsia"/>
        </w:rPr>
        <w:t>当前词</w:t>
      </w:r>
      <w:proofErr w:type="gramEnd"/>
      <w:r w:rsidRPr="002F3E8A">
        <w:rPr>
          <w:rFonts w:hint="eastAsia"/>
        </w:rPr>
        <w:t>的前</w:t>
      </w:r>
      <w:r w:rsidRPr="002F3E8A">
        <w:rPr>
          <w:rFonts w:hint="eastAsia"/>
        </w:rPr>
        <w:t>n</w:t>
      </w:r>
      <w:proofErr w:type="gramStart"/>
      <w:r w:rsidRPr="002F3E8A">
        <w:rPr>
          <w:rFonts w:hint="eastAsia"/>
        </w:rPr>
        <w:t>个词按照</w:t>
      </w:r>
      <w:proofErr w:type="gramEnd"/>
      <w:r w:rsidRPr="002F3E8A">
        <w:rPr>
          <w:rFonts w:hint="eastAsia"/>
        </w:rPr>
        <w:t>语法功能进行分类，由这些词来决定</w:t>
      </w:r>
      <w:proofErr w:type="gramStart"/>
      <w:r w:rsidRPr="002F3E8A">
        <w:rPr>
          <w:rFonts w:hint="eastAsia"/>
        </w:rPr>
        <w:t>当前词</w:t>
      </w:r>
      <w:proofErr w:type="gramEnd"/>
      <w:r w:rsidRPr="002F3E8A">
        <w:rPr>
          <w:rFonts w:hint="eastAsia"/>
        </w:rPr>
        <w:t>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proofErr w:type="gramStart"/>
      <w:r w:rsidRPr="002F3E8A">
        <w:rPr>
          <w:rFonts w:hint="eastAsia"/>
        </w:rPr>
        <w:t>个</w:t>
      </w:r>
      <w:proofErr w:type="gramEnd"/>
      <w:r w:rsidRPr="002F3E8A">
        <w:rPr>
          <w:rFonts w:hint="eastAsia"/>
        </w:rPr>
        <w:t>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w:t>
      </w:r>
      <w:proofErr w:type="gramStart"/>
      <w:r w:rsidRPr="002F3E8A">
        <w:rPr>
          <w:rFonts w:hint="eastAsia"/>
        </w:rPr>
        <w:t>当前词</w:t>
      </w:r>
      <w:proofErr w:type="gramEnd"/>
      <w:r w:rsidRPr="002F3E8A">
        <w:rPr>
          <w:rFonts w:hint="eastAsia"/>
        </w:rPr>
        <w:t>的上下文，由对根节点提问的不同回答进入子节点，直至叶子节点，从而得到</w:t>
      </w:r>
      <w:proofErr w:type="gramStart"/>
      <w:r w:rsidRPr="002F3E8A">
        <w:rPr>
          <w:rFonts w:hint="eastAsia"/>
        </w:rPr>
        <w:t>当前词</w:t>
      </w:r>
      <w:proofErr w:type="gramEnd"/>
      <w:r w:rsidRPr="002F3E8A">
        <w:rPr>
          <w:rFonts w:hint="eastAsia"/>
        </w:rPr>
        <w:t>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w:t>
      </w:r>
      <w:r w:rsidRPr="002F3E8A">
        <w:rPr>
          <w:rFonts w:hint="eastAsia"/>
        </w:rPr>
        <w:lastRenderedPageBreak/>
        <w:t>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proofErr w:type="gramStart"/>
      <w:r w:rsidRPr="002F3E8A">
        <w:rPr>
          <w:rFonts w:hint="eastAsia"/>
        </w:rPr>
        <w:t>个</w:t>
      </w:r>
      <w:proofErr w:type="gramEnd"/>
      <w:r w:rsidRPr="002F3E8A">
        <w:rPr>
          <w:rFonts w:hint="eastAsia"/>
        </w:rPr>
        <w:t>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w:t>
      </w:r>
      <w:proofErr w:type="gramStart"/>
      <w:r w:rsidRPr="002F3E8A">
        <w:t>边就是</w:t>
      </w:r>
      <w:proofErr w:type="gramEnd"/>
      <w:r w:rsidRPr="002F3E8A">
        <w:t>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1219F6"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w:t>
      </w:r>
      <w:proofErr w:type="gramStart"/>
      <w:r w:rsidRPr="002F3E8A">
        <w:rPr>
          <w:rFonts w:hint="eastAsia"/>
        </w:rPr>
        <w:t>做词</w:t>
      </w:r>
      <w:proofErr w:type="gramEnd"/>
      <w:r w:rsidRPr="002F3E8A">
        <w:rPr>
          <w:rFonts w:hint="eastAsia"/>
        </w:rPr>
        <w:t>向量模型。以下是对文本表示方法的介绍：</w:t>
      </w:r>
    </w:p>
    <w:p w:rsidR="002F3E8A" w:rsidRPr="002F3E8A" w:rsidRDefault="002F3E8A" w:rsidP="00CE3DDE">
      <w:pPr>
        <w:numPr>
          <w:ilvl w:val="0"/>
          <w:numId w:val="14"/>
        </w:numPr>
      </w:pPr>
      <w:proofErr w:type="gramStart"/>
      <w:r w:rsidRPr="002F3E8A">
        <w:rPr>
          <w:rFonts w:hint="eastAsia"/>
        </w:rPr>
        <w:t>词袋模型</w:t>
      </w:r>
      <w:proofErr w:type="gramEnd"/>
    </w:p>
    <w:p w:rsidR="002F3E8A" w:rsidRPr="002F3E8A" w:rsidRDefault="002F3E8A" w:rsidP="00570258">
      <w:pPr>
        <w:ind w:firstLine="420"/>
      </w:pPr>
      <w:proofErr w:type="gramStart"/>
      <w:r w:rsidRPr="002F3E8A">
        <w:rPr>
          <w:rFonts w:hint="eastAsia"/>
        </w:rPr>
        <w:t>词袋模型</w:t>
      </w:r>
      <w:proofErr w:type="gramEnd"/>
      <w:r w:rsidRPr="002F3E8A">
        <w:rPr>
          <w:rFonts w:hint="eastAsia"/>
        </w:rPr>
        <w:t>是进行文本分类中经常用到的文本表示方式，因为这种方式方便快捷，易于理解，但是</w:t>
      </w:r>
      <w:proofErr w:type="gramStart"/>
      <w:r w:rsidRPr="002F3E8A">
        <w:rPr>
          <w:rFonts w:hint="eastAsia"/>
        </w:rPr>
        <w:t>同时词袋模型</w:t>
      </w:r>
      <w:proofErr w:type="gramEnd"/>
      <w:r w:rsidRPr="002F3E8A">
        <w:rPr>
          <w:rFonts w:hint="eastAsia"/>
        </w:rPr>
        <w:t>忽略了词语之间的顺序，</w:t>
      </w:r>
      <w:proofErr w:type="gramStart"/>
      <w:r w:rsidRPr="002F3E8A">
        <w:rPr>
          <w:rFonts w:hint="eastAsia"/>
        </w:rPr>
        <w:t>所以词袋模型</w:t>
      </w:r>
      <w:proofErr w:type="gramEnd"/>
      <w:r w:rsidRPr="002F3E8A">
        <w:rPr>
          <w:rFonts w:hint="eastAsia"/>
        </w:rPr>
        <w:t>一般应用在那些对词序要求不高的文本分析领域，</w:t>
      </w:r>
      <w:proofErr w:type="gramStart"/>
      <w:r w:rsidRPr="002F3E8A">
        <w:rPr>
          <w:rFonts w:hint="eastAsia"/>
        </w:rPr>
        <w:t>词袋模型</w:t>
      </w:r>
      <w:proofErr w:type="gramEnd"/>
      <w:r w:rsidRPr="002F3E8A">
        <w:rPr>
          <w:rFonts w:hint="eastAsia"/>
        </w:rPr>
        <w:t>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w:t>
      </w:r>
      <w:proofErr w:type="gramStart"/>
      <w:r w:rsidRPr="002F3E8A">
        <w:rPr>
          <w:rFonts w:hint="eastAsia"/>
        </w:rPr>
        <w:t>讲解词袋模型</w:t>
      </w:r>
      <w:proofErr w:type="gramEnd"/>
      <w:r w:rsidRPr="002F3E8A">
        <w:rPr>
          <w:rFonts w:hint="eastAsia"/>
        </w:rPr>
        <w:t>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lastRenderedPageBreak/>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w:t>
      </w:r>
      <w:proofErr w:type="gramStart"/>
      <w:r w:rsidRPr="002F3E8A">
        <w:rPr>
          <w:rFonts w:hint="eastAsia"/>
        </w:rPr>
        <w:t>提高词袋模型</w:t>
      </w:r>
      <w:proofErr w:type="gramEnd"/>
      <w:r w:rsidRPr="002F3E8A">
        <w:rPr>
          <w:rFonts w:hint="eastAsia"/>
        </w:rPr>
        <w:t>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proofErr w:type="gramStart"/>
      <w:r w:rsidRPr="002F3E8A">
        <w:rPr>
          <w:rFonts w:hint="eastAsia"/>
        </w:rPr>
        <w:t>词袋模型</w:t>
      </w:r>
      <w:proofErr w:type="gramEnd"/>
    </w:p>
    <w:p w:rsidR="002F3E8A" w:rsidRPr="002F3E8A" w:rsidRDefault="002F3E8A" w:rsidP="00570258">
      <w:pPr>
        <w:ind w:firstLine="420"/>
      </w:pPr>
      <w:r w:rsidRPr="002F3E8A">
        <w:rPr>
          <w:rFonts w:hint="eastAsia"/>
        </w:rPr>
        <w:t>以上提到</w:t>
      </w:r>
      <w:proofErr w:type="gramStart"/>
      <w:r w:rsidRPr="002F3E8A">
        <w:rPr>
          <w:rFonts w:hint="eastAsia"/>
        </w:rPr>
        <w:t>的词袋模型</w:t>
      </w:r>
      <w:proofErr w:type="gramEnd"/>
      <w:r w:rsidRPr="002F3E8A">
        <w:rPr>
          <w:rFonts w:hint="eastAsia"/>
        </w:rPr>
        <w:t>是最简单的文本表示方式，其没有考虑单词与单词之间的搭配关系，这种表示方式丢失了很多文本特征，在文本分类过程中使用这样的模型得到的准确率往往不高，</w:t>
      </w:r>
      <w:r w:rsidRPr="002F3E8A">
        <w:rPr>
          <w:rFonts w:hint="eastAsia"/>
        </w:rPr>
        <w:t>Ngram</w:t>
      </w:r>
      <w:proofErr w:type="gramStart"/>
      <w:r w:rsidRPr="002F3E8A">
        <w:rPr>
          <w:rFonts w:hint="eastAsia"/>
        </w:rPr>
        <w:t>词袋模型</w:t>
      </w:r>
      <w:proofErr w:type="gramEnd"/>
      <w:r w:rsidRPr="002F3E8A">
        <w:rPr>
          <w:rFonts w:hint="eastAsia"/>
        </w:rPr>
        <w:t>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proofErr w:type="gramStart"/>
      <w:r w:rsidRPr="002F3E8A">
        <w:rPr>
          <w:rFonts w:hint="eastAsia"/>
        </w:rPr>
        <w:t>其他项全为</w:t>
      </w:r>
      <w:proofErr w:type="gramEnd"/>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proofErr w:type="gramStart"/>
      <w:r w:rsidRPr="002F3E8A">
        <w:t>”</w:t>
      </w:r>
      <w:proofErr w:type="gramEnd"/>
      <w:r w:rsidRPr="002F3E8A">
        <w:rPr>
          <w:rFonts w:hint="eastAsia"/>
        </w:rPr>
        <w:t>中国</w:t>
      </w:r>
      <w:proofErr w:type="gramStart"/>
      <w:r w:rsidRPr="002F3E8A">
        <w:t>”</w:t>
      </w:r>
      <w:proofErr w:type="gramEnd"/>
      <w:r w:rsidRPr="002F3E8A">
        <w:rPr>
          <w:rFonts w:hint="eastAsia"/>
        </w:rPr>
        <w:t>可以表示成如下的词向量：</w:t>
      </w:r>
    </w:p>
    <w:p w:rsidR="002F3E8A" w:rsidRPr="002F3E8A" w:rsidRDefault="001219F6"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68375506"/>
      <w:r w:rsidRPr="002F3E8A">
        <w:rPr>
          <w:rFonts w:hint="eastAsia"/>
        </w:rPr>
        <w:t>文本特征及特征抽取</w:t>
      </w:r>
      <w:bookmarkEnd w:id="48"/>
    </w:p>
    <w:p w:rsidR="002F3E8A" w:rsidRPr="002F3E8A" w:rsidRDefault="002F3E8A" w:rsidP="00570258">
      <w:pPr>
        <w:ind w:firstLine="420"/>
      </w:pPr>
      <w:r w:rsidRPr="002F3E8A">
        <w:rPr>
          <w:rFonts w:hint="eastAsia"/>
        </w:rPr>
        <w:t>文本特征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区别。最后，特征项的维度不宜过多，容易导致维度灾难。在中文领域，中文文本由字作为基本单元组成，但是字所包含的特征不足够表示文本的特征，相对于单个字来说，词和短</w:t>
      </w:r>
      <w:r w:rsidRPr="002F3E8A">
        <w:rPr>
          <w:rFonts w:hint="eastAsia"/>
        </w:rPr>
        <w:lastRenderedPageBreak/>
        <w:t>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Pr="002F3E8A">
        <w:t>是信息论里一种有用的信息度量，它可以看成是一个随机变量中包含的关于另一个随机变量的信息量，或者说是一个随机变量由于已知另一个随机变量而减少的不肯定性。</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p>
    <w:p w:rsidR="002F3E8A" w:rsidRPr="002F3E8A" w:rsidRDefault="002F3E8A" w:rsidP="002F3E8A">
      <w:r w:rsidRPr="002F3E8A">
        <w:tab/>
      </w:r>
      <w:r w:rsidRPr="002F3E8A">
        <w:rPr>
          <w:rFonts w:hint="eastAsia"/>
        </w:rPr>
        <w:t>使用互信息理论进行特征抽取是基于如下假设</w:t>
      </w:r>
      <w:r w:rsidRPr="002F3E8A">
        <w:rPr>
          <w:rFonts w:hint="eastAsia"/>
        </w:rPr>
        <w:t>:</w:t>
      </w:r>
      <w:r w:rsidRPr="002F3E8A">
        <w:rPr>
          <w:rFonts w:hint="eastAsia"/>
        </w:rPr>
        <w:t>在某个特定类别出现频率高</w:t>
      </w:r>
      <w:r w:rsidRPr="002F3E8A">
        <w:rPr>
          <w:rFonts w:hint="eastAsia"/>
        </w:rPr>
        <w:t>,</w:t>
      </w:r>
      <w:r w:rsidRPr="002F3E8A">
        <w:rPr>
          <w:rFonts w:hint="eastAsia"/>
        </w:rPr>
        <w:t>但在其他类别出现频率比较低的词条与该类的互信息比较大。通常用互信息作为特征词和类别之问的测度，如果特征词属于该类的话，它们的互信息量最大。由于该方法不需要对特征词和类别之</w:t>
      </w:r>
      <w:proofErr w:type="gramStart"/>
      <w:r w:rsidRPr="002F3E8A">
        <w:rPr>
          <w:rFonts w:hint="eastAsia"/>
        </w:rPr>
        <w:t>问关系</w:t>
      </w:r>
      <w:proofErr w:type="gramEnd"/>
      <w:r w:rsidRPr="002F3E8A">
        <w:rPr>
          <w:rFonts w:hint="eastAsia"/>
        </w:rPr>
        <w:t>的性质作任何假设，因此非常适合于文本分类的特征和类别的配准工作。</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2F3E8A" w:rsidRPr="002F3E8A" w:rsidRDefault="002F3E8A" w:rsidP="00570258">
      <w:pPr>
        <w:ind w:firstLine="420"/>
      </w:pPr>
      <w:r w:rsidRPr="002F3E8A">
        <w:rPr>
          <w:rFonts w:hint="eastAsia"/>
        </w:rPr>
        <w:t>信息增益是信息论中的一个重要概念</w:t>
      </w:r>
      <w:r w:rsidRPr="002F3E8A">
        <w:rPr>
          <w:rFonts w:hint="eastAsia"/>
        </w:rPr>
        <w:t>, </w:t>
      </w:r>
      <w:r w:rsidRPr="002F3E8A">
        <w:rPr>
          <w:rFonts w:hint="eastAsia"/>
        </w:rPr>
        <w:t>它表示了某一个特征项的存在与否对类别预测的影响</w:t>
      </w:r>
      <w:r w:rsidRPr="002F3E8A">
        <w:rPr>
          <w:rFonts w:hint="eastAsia"/>
        </w:rPr>
        <w:t>, </w:t>
      </w:r>
      <w:r w:rsidRPr="002F3E8A">
        <w:rPr>
          <w:rFonts w:hint="eastAsia"/>
        </w:rPr>
        <w:t>定义为考虑某一特征项在文本中出现前后的信息熵之差。某个特征项的信息增益值越大</w:t>
      </w:r>
      <w:r w:rsidRPr="002F3E8A">
        <w:rPr>
          <w:rFonts w:hint="eastAsia"/>
        </w:rPr>
        <w:t>,</w:t>
      </w:r>
      <w:r w:rsidRPr="002F3E8A">
        <w:rPr>
          <w:rFonts w:hint="eastAsia"/>
        </w:rPr>
        <w:t>贡献越大</w:t>
      </w:r>
      <w:r w:rsidRPr="002F3E8A">
        <w:rPr>
          <w:rFonts w:hint="eastAsia"/>
        </w:rPr>
        <w:t>, </w:t>
      </w:r>
      <w:r w:rsidRPr="002F3E8A">
        <w:rPr>
          <w:rFonts w:hint="eastAsia"/>
        </w:rPr>
        <w:t>对分类也越重要。信息增益方法的不足之处在于它考虑了特征未发生的情况。特别是在类分布和特征值分布高度不平衡的情况下</w:t>
      </w:r>
      <w:r w:rsidRPr="002F3E8A">
        <w:rPr>
          <w:rFonts w:hint="eastAsia"/>
        </w:rPr>
        <w:t>, </w:t>
      </w:r>
      <w:r w:rsidRPr="002F3E8A">
        <w:rPr>
          <w:rFonts w:hint="eastAsia"/>
        </w:rPr>
        <w:t>绝大多数类</w:t>
      </w:r>
      <w:proofErr w:type="gramStart"/>
      <w:r w:rsidRPr="002F3E8A">
        <w:rPr>
          <w:rFonts w:hint="eastAsia"/>
        </w:rPr>
        <w:t>都是负</w:t>
      </w:r>
      <w:r w:rsidRPr="002F3E8A">
        <w:rPr>
          <w:rFonts w:hint="eastAsia"/>
        </w:rPr>
        <w:lastRenderedPageBreak/>
        <w:t>类</w:t>
      </w:r>
      <w:proofErr w:type="gramEnd"/>
      <w:r w:rsidRPr="002F3E8A">
        <w:rPr>
          <w:rFonts w:hint="eastAsia"/>
        </w:rPr>
        <w:t>, </w:t>
      </w:r>
      <w:r w:rsidRPr="002F3E8A">
        <w:rPr>
          <w:rFonts w:hint="eastAsia"/>
        </w:rPr>
        <w:t>绝大多数特征都不出现。此时的函数值由不出现的特征决定</w:t>
      </w:r>
      <w:r w:rsidRPr="002F3E8A">
        <w:rPr>
          <w:rFonts w:hint="eastAsia"/>
        </w:rPr>
        <w:t>, </w:t>
      </w:r>
      <w:r w:rsidRPr="002F3E8A">
        <w:rPr>
          <w:rFonts w:hint="eastAsia"/>
        </w:rPr>
        <w:t>因此</w:t>
      </w:r>
      <w:r w:rsidRPr="002F3E8A">
        <w:rPr>
          <w:rFonts w:hint="eastAsia"/>
        </w:rPr>
        <w:t>, </w:t>
      </w:r>
      <w:r w:rsidRPr="002F3E8A">
        <w:rPr>
          <w:rFonts w:hint="eastAsia"/>
        </w:rPr>
        <w:t>信息增益的效果就会大大降低。信息增益表现出的分类性能偏低。因为信息增益考虑了文本特征未发生的情况，虽然特征不出现的情况</w:t>
      </w:r>
      <w:proofErr w:type="gramStart"/>
      <w:r w:rsidRPr="002F3E8A">
        <w:rPr>
          <w:rFonts w:hint="eastAsia"/>
        </w:rPr>
        <w:t>肿</w:t>
      </w:r>
      <w:proofErr w:type="gramEnd"/>
      <w:r w:rsidRPr="002F3E8A">
        <w:rPr>
          <w:rFonts w:hint="eastAsia"/>
        </w:rPr>
        <w:t>可能对文本类别具有贡献，但这种贡献往往小于考虑这种情况时对特征分值带来的干扰。</w:t>
      </w:r>
    </w:p>
    <w:p w:rsidR="002F3E8A" w:rsidRPr="002F3E8A" w:rsidRDefault="002F3E8A" w:rsidP="00CE3DDE">
      <w:pPr>
        <w:numPr>
          <w:ilvl w:val="0"/>
          <w:numId w:val="15"/>
        </w:numPr>
      </w:pPr>
      <w:r w:rsidRPr="002F3E8A">
        <w:rPr>
          <w:rFonts w:hint="eastAsia"/>
        </w:rPr>
        <w:t>遗传算法（</w:t>
      </w:r>
      <w:r w:rsidRPr="002F3E8A">
        <w:t>Genetic Algorithm, GA</w:t>
      </w:r>
      <w:r w:rsidRPr="002F3E8A">
        <w:rPr>
          <w:rFonts w:hint="eastAsia"/>
        </w:rPr>
        <w:t>）</w:t>
      </w:r>
    </w:p>
    <w:p w:rsidR="002F3E8A" w:rsidRPr="002F3E8A" w:rsidRDefault="002F3E8A" w:rsidP="007D6329">
      <w:pPr>
        <w:ind w:firstLine="420"/>
      </w:pPr>
      <w:r w:rsidRPr="002F3E8A">
        <w:rPr>
          <w:rFonts w:hint="eastAsia"/>
        </w:rPr>
        <w:t>文本实际上可以看作是由众多的特征词条构成的多维空间</w:t>
      </w:r>
      <w:r w:rsidRPr="002F3E8A">
        <w:t>,</w:t>
      </w:r>
      <w:r w:rsidRPr="002F3E8A">
        <w:rPr>
          <w:rFonts w:hint="eastAsia"/>
        </w:rPr>
        <w:t>而特征向量的选择就是多维空间中的寻优过程</w:t>
      </w:r>
      <w:r w:rsidRPr="002F3E8A">
        <w:t>,</w:t>
      </w:r>
      <w:r w:rsidRPr="002F3E8A">
        <w:rPr>
          <w:rFonts w:hint="eastAsia"/>
        </w:rPr>
        <w:t>因此在文本特征提取研究中可以使用高效寻优算法。遗传算法</w:t>
      </w:r>
      <w:r w:rsidRPr="002F3E8A">
        <w:t>(Genetic Algorithm, GA)</w:t>
      </w:r>
      <w:r w:rsidRPr="002F3E8A">
        <w:rPr>
          <w:rFonts w:hint="eastAsia"/>
        </w:rPr>
        <w:t>是一种通用型的优化搜索方法</w:t>
      </w:r>
      <w:r w:rsidRPr="002F3E8A">
        <w:t>,</w:t>
      </w:r>
      <w:r w:rsidRPr="002F3E8A">
        <w:rPr>
          <w:rFonts w:hint="eastAsia"/>
        </w:rPr>
        <w:t>它利用结构化的随机信息交换技术组合群体中各个结构中最好的生存因素</w:t>
      </w:r>
      <w:r w:rsidRPr="002F3E8A">
        <w:t>,</w:t>
      </w:r>
      <w:r w:rsidRPr="002F3E8A">
        <w:rPr>
          <w:rFonts w:hint="eastAsia"/>
        </w:rPr>
        <w:t>复制出最佳代码串</w:t>
      </w:r>
      <w:r w:rsidRPr="002F3E8A">
        <w:t>,</w:t>
      </w:r>
      <w:r w:rsidRPr="002F3E8A">
        <w:rPr>
          <w:rFonts w:hint="eastAsia"/>
        </w:rPr>
        <w:t>并使之一代</w:t>
      </w:r>
      <w:proofErr w:type="gramStart"/>
      <w:r w:rsidRPr="002F3E8A">
        <w:rPr>
          <w:rFonts w:hint="eastAsia"/>
        </w:rPr>
        <w:t>一代</w:t>
      </w:r>
      <w:proofErr w:type="gramEnd"/>
      <w:r w:rsidRPr="002F3E8A">
        <w:rPr>
          <w:rFonts w:hint="eastAsia"/>
        </w:rPr>
        <w:t>地进化</w:t>
      </w:r>
      <w:r w:rsidRPr="002F3E8A">
        <w:t>,</w:t>
      </w:r>
      <w:r w:rsidRPr="002F3E8A">
        <w:rPr>
          <w:rFonts w:hint="eastAsia"/>
        </w:rPr>
        <w:t>最终获得满意的优化结果。在将文本特征提取问题转化为文本空间的寻优过程中</w:t>
      </w:r>
      <w:r w:rsidRPr="002F3E8A">
        <w:t>,</w:t>
      </w:r>
      <w:r w:rsidRPr="002F3E8A">
        <w:rPr>
          <w:rFonts w:hint="eastAsia"/>
        </w:rPr>
        <w:t>首先对</w:t>
      </w:r>
      <w:r w:rsidRPr="002F3E8A">
        <w:t>Web</w:t>
      </w:r>
      <w:r w:rsidRPr="002F3E8A">
        <w:rPr>
          <w:rFonts w:hint="eastAsia"/>
        </w:rPr>
        <w:t>文本空间进行遗传编码</w:t>
      </w:r>
      <w:r w:rsidRPr="002F3E8A">
        <w:t>,</w:t>
      </w:r>
      <w:r w:rsidRPr="002F3E8A">
        <w:rPr>
          <w:rFonts w:hint="eastAsia"/>
        </w:rPr>
        <w:t>以文本向量构成染色体</w:t>
      </w:r>
      <w:r w:rsidRPr="002F3E8A">
        <w:t>,</w:t>
      </w:r>
      <w:r w:rsidRPr="002F3E8A">
        <w:rPr>
          <w:rFonts w:hint="eastAsia"/>
        </w:rPr>
        <w:t>通过选择、交叉、变异等遗传操作</w:t>
      </w:r>
      <w:r w:rsidRPr="002F3E8A">
        <w:t>,</w:t>
      </w:r>
      <w:r w:rsidRPr="002F3E8A">
        <w:rPr>
          <w:rFonts w:hint="eastAsia"/>
        </w:rPr>
        <w:t>不断搜索问题</w:t>
      </w:r>
      <w:proofErr w:type="gramStart"/>
      <w:r w:rsidRPr="002F3E8A">
        <w:rPr>
          <w:rFonts w:hint="eastAsia"/>
        </w:rPr>
        <w:t>域空间</w:t>
      </w:r>
      <w:proofErr w:type="gramEnd"/>
      <w:r w:rsidRPr="002F3E8A">
        <w:t>,</w:t>
      </w:r>
      <w:r w:rsidRPr="002F3E8A">
        <w:rPr>
          <w:rFonts w:hint="eastAsia"/>
        </w:rPr>
        <w:t>使其不断得到进化</w:t>
      </w:r>
      <w:r w:rsidRPr="002F3E8A">
        <w:t>,</w:t>
      </w:r>
      <w:r w:rsidRPr="002F3E8A">
        <w:rPr>
          <w:rFonts w:hint="eastAsia"/>
        </w:rPr>
        <w:t>逐步得到文本的最优特征向量。</w:t>
      </w:r>
    </w:p>
    <w:p w:rsidR="002F3E8A" w:rsidRP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2F3E8A" w:rsidRPr="002F3E8A" w:rsidRDefault="002F3E8A" w:rsidP="007D6329">
      <w:pPr>
        <w:ind w:firstLine="420"/>
      </w:pPr>
      <w:r w:rsidRPr="002F3E8A">
        <w:rPr>
          <w:rFonts w:hint="eastAsia"/>
        </w:rPr>
        <w:t>主成分分析法不是通过特征选取的</w:t>
      </w:r>
      <w:proofErr w:type="gramStart"/>
      <w:r w:rsidRPr="002F3E8A">
        <w:rPr>
          <w:rFonts w:hint="eastAsia"/>
        </w:rPr>
        <w:t>方式降维的</w:t>
      </w:r>
      <w:proofErr w:type="gramEnd"/>
      <w:r w:rsidRPr="002F3E8A">
        <w:rPr>
          <w:rFonts w:hint="eastAsia"/>
        </w:rPr>
        <w:t>，而是通过搜索最能代表原数据的正交向量，创立一个替换的、较小的变量集来组合属性的精华，原数据可以投影到这个较小的集合。</w:t>
      </w:r>
      <w:r w:rsidRPr="002F3E8A">
        <w:rPr>
          <w:rFonts w:hint="eastAsia"/>
        </w:rPr>
        <w:t>PCA</w:t>
      </w:r>
      <w:r w:rsidRPr="002F3E8A">
        <w:rPr>
          <w:rFonts w:hint="eastAsia"/>
        </w:rPr>
        <w:t>由于其处理方式的不同又分为数据方法和矩阵方法。矩阵方法中，所有的数据通过计算方差</w:t>
      </w:r>
      <w:proofErr w:type="gramStart"/>
      <w:r w:rsidRPr="002F3E8A">
        <w:rPr>
          <w:rFonts w:hint="eastAsia"/>
        </w:rPr>
        <w:t>一</w:t>
      </w:r>
      <w:proofErr w:type="gramEnd"/>
      <w:r w:rsidRPr="002F3E8A">
        <w:rPr>
          <w:rFonts w:hint="eastAsia"/>
        </w:rPr>
        <w:t>协方差结构在矩阵中表示出来，矩阵的实现目标是确定协方差矩阵的特征向量，它们和原始数据的主要成分相对应。在主成分方法中，由于矩阵方法的复杂度在</w:t>
      </w:r>
      <w:r w:rsidRPr="002F3E8A">
        <w:rPr>
          <w:rFonts w:hint="eastAsia"/>
        </w:rPr>
        <w:t>n</w:t>
      </w:r>
      <w:r w:rsidRPr="002F3E8A">
        <w:rPr>
          <w:rFonts w:hint="eastAsia"/>
        </w:rPr>
        <w:t>很大的情况</w:t>
      </w:r>
      <w:r w:rsidRPr="002F3E8A">
        <w:rPr>
          <w:rFonts w:hint="eastAsia"/>
        </w:rPr>
        <w:t xml:space="preserve"> </w:t>
      </w:r>
      <w:r w:rsidRPr="002F3E8A">
        <w:rPr>
          <w:rFonts w:hint="eastAsia"/>
        </w:rPr>
        <w:t>以二次方增长，因此人们又开发使用了主要使用</w:t>
      </w:r>
      <w:r w:rsidRPr="002F3E8A">
        <w:rPr>
          <w:rFonts w:hint="eastAsia"/>
        </w:rPr>
        <w:t>Hebbian</w:t>
      </w:r>
      <w:r w:rsidRPr="002F3E8A">
        <w:rPr>
          <w:rFonts w:hint="eastAsia"/>
        </w:rPr>
        <w:t>学习规则的</w:t>
      </w:r>
      <w:r w:rsidRPr="002F3E8A">
        <w:rPr>
          <w:rFonts w:hint="eastAsia"/>
        </w:rPr>
        <w:t>PCA</w:t>
      </w:r>
      <w:r w:rsidRPr="002F3E8A">
        <w:rPr>
          <w:rFonts w:hint="eastAsia"/>
        </w:rPr>
        <w:t>神经网络方法。</w:t>
      </w:r>
    </w:p>
    <w:p w:rsidR="002F3E8A" w:rsidRPr="002F3E8A" w:rsidRDefault="002F3E8A" w:rsidP="007D6329">
      <w:pPr>
        <w:ind w:firstLine="420"/>
      </w:pPr>
      <w:r w:rsidRPr="002F3E8A">
        <w:rPr>
          <w:rFonts w:hint="eastAsia"/>
        </w:rPr>
        <w:t>主成分分析法是特征选取常用的方法之一，它能够揭示更多有关变量</w:t>
      </w:r>
      <w:r w:rsidRPr="002F3E8A">
        <w:rPr>
          <w:rFonts w:hint="eastAsia"/>
        </w:rPr>
        <w:t>_</w:t>
      </w:r>
      <w:r w:rsidRPr="002F3E8A">
        <w:rPr>
          <w:rFonts w:hint="eastAsia"/>
        </w:rPr>
        <w:t>丰要方向的信息。但它的问题在于矩阵方法中要使用奇异值分解对角化矩阵求解方差</w:t>
      </w:r>
      <w:proofErr w:type="gramStart"/>
      <w:r w:rsidRPr="002F3E8A">
        <w:rPr>
          <w:rFonts w:hint="eastAsia"/>
        </w:rPr>
        <w:t>一</w:t>
      </w:r>
      <w:proofErr w:type="gramEnd"/>
      <w:r w:rsidRPr="002F3E8A">
        <w:rPr>
          <w:rFonts w:hint="eastAsia"/>
        </w:rPr>
        <w:t>协方差。</w:t>
      </w:r>
    </w:p>
    <w:p w:rsidR="002F3E8A" w:rsidRPr="002F3E8A" w:rsidRDefault="002F3E8A" w:rsidP="00CE3DDE">
      <w:pPr>
        <w:numPr>
          <w:ilvl w:val="0"/>
          <w:numId w:val="15"/>
        </w:numPr>
      </w:pPr>
      <w:r w:rsidRPr="002F3E8A">
        <w:rPr>
          <w:rFonts w:hint="eastAsia"/>
        </w:rPr>
        <w:t>n-gram</w:t>
      </w:r>
      <w:r w:rsidRPr="002F3E8A">
        <w:rPr>
          <w:rFonts w:hint="eastAsia"/>
        </w:rPr>
        <w:t>算法</w:t>
      </w:r>
    </w:p>
    <w:p w:rsidR="002F3E8A" w:rsidRPr="002F3E8A" w:rsidRDefault="002F3E8A" w:rsidP="007D6329">
      <w:pPr>
        <w:ind w:firstLine="420"/>
      </w:pPr>
      <w:r w:rsidRPr="002F3E8A">
        <w:rPr>
          <w:rFonts w:hint="eastAsia"/>
        </w:rPr>
        <w:t>n</w:t>
      </w:r>
      <w:r w:rsidRPr="002F3E8A">
        <w:t>-gram</w:t>
      </w:r>
      <w:r w:rsidRPr="002F3E8A">
        <w:rPr>
          <w:rFonts w:hint="eastAsia"/>
        </w:rPr>
        <w:t>算法的基本思想是将文本内容按字节流进行大小为</w:t>
      </w:r>
      <w:r w:rsidRPr="002F3E8A">
        <w:t>N</w:t>
      </w:r>
      <w:r w:rsidRPr="002F3E8A">
        <w:t>的滑动窗口操作</w:t>
      </w:r>
      <w:r w:rsidRPr="002F3E8A">
        <w:t>,</w:t>
      </w:r>
      <w:r w:rsidRPr="002F3E8A">
        <w:t>形成长度为</w:t>
      </w:r>
      <w:r w:rsidRPr="002F3E8A">
        <w:rPr>
          <w:rFonts w:hint="eastAsia"/>
        </w:rPr>
        <w:t>n</w:t>
      </w:r>
      <w:r w:rsidRPr="002F3E8A">
        <w:t>的字节片段序列。每个字节片段称为</w:t>
      </w:r>
      <w:r w:rsidRPr="002F3E8A">
        <w:t>gram,</w:t>
      </w:r>
      <w:r w:rsidRPr="002F3E8A">
        <w:t>对全部</w:t>
      </w:r>
      <w:r w:rsidRPr="002F3E8A">
        <w:t>gram</w:t>
      </w:r>
      <w:r w:rsidRPr="002F3E8A">
        <w:t>的出现频度进行统计</w:t>
      </w:r>
      <w:r w:rsidRPr="002F3E8A">
        <w:t>,</w:t>
      </w:r>
      <w:r w:rsidRPr="002F3E8A">
        <w:t>并按照事先设定的阈值进行过滤</w:t>
      </w:r>
      <w:r w:rsidRPr="002F3E8A">
        <w:t>,</w:t>
      </w:r>
      <w:r w:rsidRPr="002F3E8A">
        <w:t>形成关键</w:t>
      </w:r>
      <w:r w:rsidRPr="002F3E8A">
        <w:t>gram</w:t>
      </w:r>
      <w:r w:rsidRPr="002F3E8A">
        <w:t>列表</w:t>
      </w:r>
      <w:r w:rsidRPr="002F3E8A">
        <w:t>,</w:t>
      </w:r>
      <w:r w:rsidRPr="002F3E8A">
        <w:t>即为该文本的特征向量空间</w:t>
      </w:r>
      <w:r w:rsidRPr="002F3E8A">
        <w:t>,</w:t>
      </w:r>
      <w:r w:rsidRPr="002F3E8A">
        <w:t>每一种</w:t>
      </w:r>
      <w:r w:rsidRPr="002F3E8A">
        <w:t>gram</w:t>
      </w:r>
      <w:r w:rsidRPr="002F3E8A">
        <w:t>则为特征向量维度。由于</w:t>
      </w:r>
      <w:r w:rsidRPr="002F3E8A">
        <w:t>n-gram</w:t>
      </w:r>
      <w:r w:rsidRPr="002F3E8A">
        <w:t>算法可以避免汉语分词的障碍</w:t>
      </w:r>
      <w:r w:rsidRPr="002F3E8A">
        <w:t>,</w:t>
      </w:r>
      <w:r w:rsidRPr="002F3E8A">
        <w:t>所以在中文文本处理中具有较高的实用性。</w:t>
      </w:r>
    </w:p>
    <w:p w:rsidR="002F3E8A" w:rsidRPr="002F3E8A" w:rsidRDefault="002F3E8A" w:rsidP="007D6329">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2F3E8A" w:rsidRPr="002F3E8A" w:rsidRDefault="002F3E8A" w:rsidP="002F3E8A"/>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68375507"/>
      <w:bookmarkEnd w:id="49"/>
      <w:bookmarkEnd w:id="50"/>
      <w:bookmarkEnd w:id="51"/>
      <w:bookmarkEnd w:id="52"/>
      <w:r>
        <w:rPr>
          <w:rFonts w:hint="eastAsia"/>
        </w:rPr>
        <w:lastRenderedPageBreak/>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模型获取文本主题作为文本特征的一部分，然后结合神经网络模型训练获取词向量，并训练得到</w:t>
      </w:r>
      <w:r>
        <w:rPr>
          <w:rFonts w:hint="eastAsia"/>
        </w:rPr>
        <w:t>word</w:t>
      </w:r>
      <w:r>
        <w:t>2vec</w:t>
      </w:r>
      <w:r>
        <w:rPr>
          <w:rFonts w:hint="eastAsia"/>
        </w:rPr>
        <w:t>模型，最后通过随机梯度下降算法对文本进行分类，以下是对这三个算法的原理介绍。</w:t>
      </w:r>
    </w:p>
    <w:p w:rsidR="006A3BC8" w:rsidRPr="006A3BC8" w:rsidRDefault="006A3BC8" w:rsidP="001C3598">
      <w:pPr>
        <w:pStyle w:val="3"/>
        <w:spacing w:before="163" w:after="163"/>
      </w:pPr>
      <w:bookmarkStart w:id="54" w:name="_Toc468375508"/>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的主要思想是：</w:t>
      </w:r>
    </w:p>
    <w:p w:rsidR="006A3BC8" w:rsidRPr="006A3BC8" w:rsidRDefault="006A3BC8" w:rsidP="006A3BC8">
      <w:pPr>
        <w:ind w:firstLineChars="200" w:firstLine="480"/>
      </w:pPr>
      <w:r w:rsidRPr="006A3BC8">
        <w:rPr>
          <w:rFonts w:hint="eastAsia"/>
        </w:rPr>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proofErr w:type="gramStart"/>
      <w:r w:rsidRPr="006A3BC8">
        <w:t>个</w:t>
      </w:r>
      <w:proofErr w:type="gramEnd"/>
      <w:r w:rsidRPr="006A3BC8">
        <w:t>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proofErr w:type="gramStart"/>
      <w:r w:rsidRPr="006A3BC8">
        <w:rPr>
          <w:rFonts w:hint="eastAsia"/>
        </w:rPr>
        <w:t>个</w:t>
      </w:r>
      <w:proofErr w:type="gramEnd"/>
      <w:r w:rsidRPr="006A3BC8">
        <w:rPr>
          <w:rFonts w:hint="eastAsia"/>
        </w:rPr>
        <w:t>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rPr>
          <w:noProof/>
        </w:rPr>
        <w:drawing>
          <wp:inline distT="0" distB="0" distL="0" distR="0" wp14:anchorId="71F6FB2E" wp14:editId="2B0F05FA">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proofErr w:type="gramStart"/>
      <w:r w:rsidRPr="006A3BC8">
        <w:rPr>
          <w:rFonts w:hint="eastAsia"/>
        </w:rPr>
        <w:t>个</w:t>
      </w:r>
      <w:proofErr w:type="gramEnd"/>
      <w:r w:rsidRPr="006A3BC8">
        <w:rPr>
          <w:rFonts w:hint="eastAsia"/>
        </w:rPr>
        <w:t>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rPr>
          <w:noProof/>
        </w:rPr>
        <w:lastRenderedPageBreak/>
        <w:drawing>
          <wp:inline distT="0" distB="0" distL="0" distR="0" wp14:anchorId="7A6521CE" wp14:editId="14CEE1D0">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proofErr w:type="gramStart"/>
      <w:r w:rsidRPr="006A3BC8">
        <w:rPr>
          <w:rFonts w:hint="eastAsia"/>
        </w:rPr>
        <w:t>词袋模型</w:t>
      </w:r>
      <w:proofErr w:type="gramEnd"/>
      <w:r w:rsidRPr="006A3BC8">
        <w:rPr>
          <w:rFonts w:hint="eastAsia"/>
        </w:rPr>
        <w:t>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proofErr w:type="gramStart"/>
      <w:r w:rsidRPr="006A3BC8">
        <w:rPr>
          <w:rFonts w:hint="eastAsia"/>
        </w:rPr>
        <w:t>个</w:t>
      </w:r>
      <w:proofErr w:type="gramEnd"/>
      <w:r w:rsidRPr="006A3BC8">
        <w:rPr>
          <w:rFonts w:hint="eastAsia"/>
        </w:rPr>
        <w:t>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lastRenderedPageBreak/>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proofErr w:type="gramStart"/>
      <w:r w:rsidRPr="006A3BC8">
        <w:rPr>
          <w:rFonts w:hint="eastAsia"/>
        </w:rPr>
        <w:t>个</w:t>
      </w:r>
      <w:proofErr w:type="gramEnd"/>
      <w:r w:rsidRPr="006A3BC8">
        <w:rPr>
          <w:rFonts w:hint="eastAsia"/>
        </w:rPr>
        <w:t>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w:t>
      </w:r>
      <w:r w:rsidRPr="006A3BC8">
        <w:rPr>
          <w:rFonts w:hint="eastAsia"/>
        </w:rPr>
        <w:lastRenderedPageBreak/>
        <w:t>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68375509"/>
      <w:r w:rsidRPr="006A3BC8">
        <w:rPr>
          <w:rFonts w:hint="eastAsia"/>
        </w:rPr>
        <w:t>基于</w:t>
      </w:r>
      <w:r w:rsidRPr="006A3BC8">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维。根据词向量我们可以得到一个词向量空间，该词向量空间包含了词本身的特征以及词与词之间的特征，可</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w:t>
      </w:r>
      <w:proofErr w:type="gramStart"/>
      <w:r w:rsidRPr="006A3BC8">
        <w:rPr>
          <w:rFonts w:hint="eastAsia"/>
        </w:rPr>
        <w:t>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w:t>
      </w:r>
      <w:proofErr w:type="gramStart"/>
      <w:r w:rsidRPr="006A3BC8">
        <w:rPr>
          <w:rFonts w:hint="eastAsia"/>
        </w:rPr>
        <w:t>下预测当前词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proofErr w:type="gramStart"/>
      <w:r w:rsidRPr="006A3BC8">
        <w:rPr>
          <w:rFonts w:hint="eastAsia"/>
        </w:rPr>
        <w:t>个</w:t>
      </w:r>
      <w:proofErr w:type="gramEnd"/>
      <w:r w:rsidRPr="006A3BC8">
        <w:rPr>
          <w:rFonts w:hint="eastAsia"/>
        </w:rPr>
        <w:t>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w:t>
      </w:r>
      <w:proofErr w:type="gramStart"/>
      <w:r w:rsidRPr="006A3BC8">
        <w:rPr>
          <w:rFonts w:hint="eastAsia"/>
        </w:rPr>
        <w:t>求每个</w:t>
      </w:r>
      <w:proofErr w:type="gramEnd"/>
      <w:r w:rsidRPr="006A3BC8">
        <w:rPr>
          <w:rFonts w:hint="eastAsia"/>
        </w:rPr>
        <w:t>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w:t>
      </w:r>
      <w:proofErr w:type="gramStart"/>
      <w:r w:rsidRPr="006A3BC8">
        <w:rPr>
          <w:rFonts w:hint="eastAsia"/>
        </w:rPr>
        <w:t>分为负类的</w:t>
      </w:r>
      <w:proofErr w:type="gramEnd"/>
      <w:r w:rsidRPr="006A3BC8">
        <w:rPr>
          <w:rFonts w:hint="eastAsia"/>
        </w:rPr>
        <w:t>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lastRenderedPageBreak/>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proofErr w:type="gramStart"/>
      <w:r w:rsidRPr="006A3BC8">
        <w:rPr>
          <w:rFonts w:hint="eastAsia"/>
        </w:rPr>
        <w:t>个</w:t>
      </w:r>
      <w:proofErr w:type="gramEnd"/>
      <w:r w:rsidRPr="006A3BC8">
        <w:rPr>
          <w:rFonts w:hint="eastAsia"/>
        </w:rPr>
        <w:t>分支，将每个分支</w:t>
      </w:r>
      <w:proofErr w:type="gramStart"/>
      <w:r w:rsidRPr="006A3BC8">
        <w:rPr>
          <w:rFonts w:hint="eastAsia"/>
        </w:rPr>
        <w:t>看做</w:t>
      </w:r>
      <w:proofErr w:type="gramEnd"/>
      <w:r w:rsidRPr="006A3BC8">
        <w:rPr>
          <w:rFonts w:hint="eastAsia"/>
        </w:rPr>
        <w:t>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proofErr w:type="gramStart"/>
      <w:r w:rsidRPr="006A3BC8">
        <w:rPr>
          <w:rFonts w:hint="eastAsia"/>
        </w:rPr>
        <w:t>个</w:t>
      </w:r>
      <w:proofErr w:type="gramEnd"/>
      <w:r w:rsidRPr="006A3BC8">
        <w:rPr>
          <w:rFonts w:hint="eastAsia"/>
        </w:rPr>
        <w:t>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w:t>
      </w:r>
      <w:r w:rsidRPr="006A3BC8">
        <w:lastRenderedPageBreak/>
        <w:t>人们青睐的重要原因。</w:t>
      </w:r>
    </w:p>
    <w:p w:rsidR="00DA3742" w:rsidRPr="004C44B9" w:rsidRDefault="00090DE0" w:rsidP="00A44EEA">
      <w:pPr>
        <w:pStyle w:val="2"/>
        <w:spacing w:before="326" w:after="326"/>
        <w:rPr>
          <w:lang w:eastAsia="zh-CN"/>
        </w:rPr>
      </w:pPr>
      <w:bookmarkStart w:id="56" w:name="_Toc468375510"/>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B67339" w:rsidP="00B67339">
      <w:pPr>
        <w:pStyle w:val="3"/>
        <w:spacing w:before="163" w:after="163"/>
      </w:pPr>
      <w:bookmarkStart w:id="57" w:name="_Toc468375511"/>
      <w:r w:rsidRPr="009C6DB3">
        <w:rPr>
          <w:rFonts w:hint="eastAsia"/>
        </w:rPr>
        <w:t>文本采集关键技术</w:t>
      </w:r>
      <w:bookmarkEnd w:id="57"/>
    </w:p>
    <w:p w:rsidR="00B67339" w:rsidRDefault="00B67339" w:rsidP="00B67339">
      <w:pPr>
        <w:ind w:firstLine="420"/>
      </w:pPr>
      <w:r>
        <w:rPr>
          <w:rFonts w:hint="eastAsia"/>
        </w:rPr>
        <w:t>文本采集通常是采用</w:t>
      </w:r>
      <w:proofErr w:type="gramStart"/>
      <w:r>
        <w:rPr>
          <w:rFonts w:hint="eastAsia"/>
        </w:rPr>
        <w:t>爬取技术爬取网络</w:t>
      </w:r>
      <w:proofErr w:type="gramEnd"/>
      <w:r>
        <w:rPr>
          <w:rFonts w:hint="eastAsia"/>
        </w:rPr>
        <w:t>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w:t>
      </w:r>
      <w:proofErr w:type="gramStart"/>
      <w:r>
        <w:rPr>
          <w:rFonts w:hint="eastAsia"/>
        </w:rPr>
        <w:t>的爬取互联网</w:t>
      </w:r>
      <w:proofErr w:type="gramEnd"/>
      <w:r>
        <w:rPr>
          <w:rFonts w:hint="eastAsia"/>
        </w:rPr>
        <w:t>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B67339" w:rsidP="00B67339">
      <w:pPr>
        <w:ind w:firstLine="420"/>
      </w:pPr>
      <w:r>
        <w:rPr>
          <w:rFonts w:hint="eastAsia"/>
        </w:rPr>
        <w:t>作为文本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w:t>
      </w:r>
      <w:proofErr w:type="gramStart"/>
      <w:r>
        <w:rPr>
          <w:rFonts w:hint="eastAsia"/>
        </w:rPr>
        <w:t>爬取整个</w:t>
      </w:r>
      <w:proofErr w:type="gramEnd"/>
      <w:r>
        <w:rPr>
          <w:rFonts w:hint="eastAsia"/>
        </w:rPr>
        <w:t>网页，或者是过滤掉</w:t>
      </w:r>
      <w:r>
        <w:rPr>
          <w:rFonts w:hint="eastAsia"/>
        </w:rPr>
        <w:t>HTM</w:t>
      </w:r>
      <w:r>
        <w:t>L</w:t>
      </w:r>
      <w:r>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8" w:name="_Toc468375512"/>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w:t>
      </w:r>
      <w:proofErr w:type="gramStart"/>
      <w:r>
        <w:rPr>
          <w:rFonts w:hint="eastAsia"/>
        </w:rPr>
        <w:t>最</w:t>
      </w:r>
      <w:proofErr w:type="gramEnd"/>
      <w:r>
        <w:rPr>
          <w:rFonts w:hint="eastAsia"/>
        </w:rPr>
        <w:t>经典的是使用</w:t>
      </w:r>
      <w:r>
        <w:rPr>
          <w:rFonts w:hint="eastAsia"/>
        </w:rPr>
        <w:t>HMM</w:t>
      </w:r>
      <w:r>
        <w:rPr>
          <w:rFonts w:hint="eastAsia"/>
        </w:rPr>
        <w:t>算法进行分词，</w:t>
      </w:r>
      <w:r>
        <w:rPr>
          <w:rFonts w:hint="eastAsia"/>
        </w:rPr>
        <w:t>HMM</w:t>
      </w:r>
      <w:r>
        <w:rPr>
          <w:rFonts w:hint="eastAsia"/>
        </w:rPr>
        <w:t>算法可以消除对歧义词语切分不准的</w:t>
      </w:r>
      <w:r>
        <w:rPr>
          <w:rFonts w:hint="eastAsia"/>
        </w:rPr>
        <w:lastRenderedPageBreak/>
        <w:t>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68375513"/>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w:t>
      </w:r>
      <w:proofErr w:type="gramStart"/>
      <w:r>
        <w:rPr>
          <w:rFonts w:hint="eastAsia"/>
        </w:rPr>
        <w:t>形成熟</w:t>
      </w:r>
      <w:proofErr w:type="gramEnd"/>
      <w:r>
        <w:rPr>
          <w:rFonts w:hint="eastAsia"/>
        </w:rPr>
        <w:t>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w:t>
      </w:r>
      <w:proofErr w:type="gramStart"/>
      <w:r>
        <w:rPr>
          <w:rFonts w:hint="eastAsia"/>
        </w:rPr>
        <w:t>以及点赞次数</w:t>
      </w:r>
      <w:proofErr w:type="gramEnd"/>
      <w:r>
        <w:rPr>
          <w:rFonts w:hint="eastAsia"/>
        </w:rPr>
        <w:t>，可以标注该评论文本的倾向和情感强度，这种标注方式依赖源文本的标签，如果原文本没有明显的标签就需要结合人工识别的方式指定特定的标签作为标注特征，再结合特征词典的方式会达到很好的效果。</w:t>
      </w:r>
    </w:p>
    <w:p w:rsidR="0086657B" w:rsidRPr="00846E62" w:rsidRDefault="0086657B" w:rsidP="0086657B">
      <w:pPr>
        <w:pStyle w:val="2"/>
        <w:spacing w:before="326" w:after="326"/>
        <w:rPr>
          <w:rFonts w:hint="eastAsia"/>
        </w:rPr>
      </w:pPr>
      <w:r>
        <w:rPr>
          <w:rFonts w:hint="eastAsia"/>
        </w:rPr>
        <w:t>本章小结</w:t>
      </w:r>
    </w:p>
    <w:p w:rsidR="00422A87" w:rsidRDefault="00422A87" w:rsidP="00422A87">
      <w:pPr>
        <w:pStyle w:val="21"/>
        <w:ind w:firstLine="480"/>
        <w:rPr>
          <w:lang w:eastAsia="zh-CN"/>
        </w:rPr>
        <w:sectPr w:rsidR="00422A87" w:rsidSect="00710669">
          <w:headerReference w:type="default" r:id="rId28"/>
          <w:pgSz w:w="11906" w:h="16838"/>
          <w:pgMar w:top="1418" w:right="1418" w:bottom="1418" w:left="1418" w:header="851" w:footer="850" w:gutter="0"/>
          <w:cols w:space="425"/>
          <w:docGrid w:type="lines" w:linePitch="326"/>
        </w:sectPr>
      </w:pPr>
    </w:p>
    <w:p w:rsidR="00656EA2" w:rsidRPr="007D413F" w:rsidRDefault="00D50C45" w:rsidP="00FC3F5E">
      <w:pPr>
        <w:pStyle w:val="1"/>
        <w:spacing w:before="489" w:after="652"/>
        <w:rPr>
          <w:lang w:val="en-US" w:eastAsia="zh-CN"/>
        </w:rPr>
      </w:pPr>
      <w:bookmarkStart w:id="60" w:name="_Toc468375514"/>
      <w:bookmarkEnd w:id="9"/>
      <w:bookmarkEnd w:id="10"/>
      <w:bookmarkEnd w:id="11"/>
      <w:bookmarkEnd w:id="12"/>
      <w:bookmarkEnd w:id="13"/>
      <w:r w:rsidRPr="009C6DB3">
        <w:rPr>
          <w:rFonts w:hint="eastAsia"/>
        </w:rPr>
        <w:lastRenderedPageBreak/>
        <w:t>应用大数据平台处理文本数据</w:t>
      </w:r>
      <w:bookmarkEnd w:id="60"/>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1" w:name="_Toc344558843"/>
      <w:bookmarkStart w:id="62" w:name="_Toc344565120"/>
      <w:bookmarkStart w:id="63" w:name="_Toc468375515"/>
      <w:r>
        <w:rPr>
          <w:rFonts w:hint="eastAsia"/>
        </w:rPr>
        <w:t>Spark</w:t>
      </w:r>
      <w:r w:rsidRPr="009C6DB3">
        <w:rPr>
          <w:rFonts w:hint="eastAsia"/>
        </w:rPr>
        <w:t>大数据处理平台</w:t>
      </w:r>
      <w:bookmarkEnd w:id="63"/>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w:t>
      </w:r>
      <w:proofErr w:type="gramStart"/>
      <w:r w:rsidRPr="00F14277">
        <w:rPr>
          <w:rFonts w:hint="eastAsia"/>
        </w:rPr>
        <w:t>图计算</w:t>
      </w:r>
      <w:proofErr w:type="gramEnd"/>
      <w:r w:rsidRPr="00F14277">
        <w:rPr>
          <w:rFonts w:hint="eastAsia"/>
        </w:rPr>
        <w:t>和并行</w:t>
      </w:r>
      <w:proofErr w:type="gramStart"/>
      <w:r w:rsidRPr="00F14277">
        <w:rPr>
          <w:rFonts w:hint="eastAsia"/>
        </w:rPr>
        <w:t>图计算</w:t>
      </w:r>
      <w:proofErr w:type="gramEnd"/>
      <w:r w:rsidRPr="00F14277">
        <w:rPr>
          <w:rFonts w:hint="eastAsia"/>
        </w:rPr>
        <w:t>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25pt;height:195.95pt" o:ole="">
            <v:imagedata r:id="rId29" o:title=""/>
          </v:shape>
          <o:OLEObject Type="Embed" ProgID="Visio.Drawing.15" ShapeID="_x0000_i1025" DrawAspect="Content" ObjectID="_1542133485" r:id="rId30"/>
        </w:object>
      </w:r>
    </w:p>
    <w:p w:rsidR="0056493C" w:rsidRPr="004E50CC" w:rsidRDefault="0056493C" w:rsidP="0056493C">
      <w:pPr>
        <w:pStyle w:val="aa"/>
        <w:spacing w:after="163"/>
        <w:rPr>
          <w:rFonts w:hint="eastAsia"/>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4" w:name="_Toc468375516"/>
      <w:bookmarkEnd w:id="61"/>
      <w:bookmarkEnd w:id="62"/>
      <w:r>
        <w:t>Spark</w:t>
      </w:r>
      <w:r w:rsidRPr="009C6DB3">
        <w:rPr>
          <w:rFonts w:hint="eastAsia"/>
        </w:rPr>
        <w:t>大数据平台的优势</w:t>
      </w:r>
      <w:bookmarkEnd w:id="64"/>
    </w:p>
    <w:p w:rsidR="00B15EAE" w:rsidRPr="00DD2DCC" w:rsidRDefault="00B15EAE" w:rsidP="00CE3DDE">
      <w:pPr>
        <w:pStyle w:val="aff6"/>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w:t>
      </w:r>
      <w:proofErr w:type="gramStart"/>
      <w:r>
        <w:rPr>
          <w:rFonts w:hint="eastAsia"/>
        </w:rPr>
        <w:t>合理会</w:t>
      </w:r>
      <w:proofErr w:type="gramEnd"/>
      <w:r>
        <w:rPr>
          <w:rFonts w:hint="eastAsia"/>
        </w:rPr>
        <w:t>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15EAE" w:rsidP="00216775">
      <w:pPr>
        <w:pStyle w:val="af1"/>
        <w:spacing w:before="163"/>
      </w:pPr>
      <w:r w:rsidRPr="005618EA">
        <w:rPr>
          <w:noProof/>
        </w:rPr>
        <w:lastRenderedPageBreak/>
        <w:drawing>
          <wp:inline distT="0" distB="0" distL="0" distR="0" wp14:anchorId="0C40F7ED" wp14:editId="3374030F">
            <wp:extent cx="5116466" cy="2428647"/>
            <wp:effectExtent l="0" t="0" r="8255" b="0"/>
            <wp:docPr id="15" name="图片 15"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7967" cy="2438853"/>
                    </a:xfrm>
                    <a:prstGeom prst="rect">
                      <a:avLst/>
                    </a:prstGeom>
                    <a:noFill/>
                    <a:ln>
                      <a:noFill/>
                    </a:ln>
                  </pic:spPr>
                </pic:pic>
              </a:graphicData>
            </a:graphic>
          </wp:inline>
        </w:drawing>
      </w:r>
    </w:p>
    <w:p w:rsidR="00216775" w:rsidRDefault="00216775" w:rsidP="00216775">
      <w:pPr>
        <w:pStyle w:val="aa"/>
        <w:spacing w:after="163"/>
        <w:rPr>
          <w:rFonts w:hint="eastAsia"/>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w:t>
      </w:r>
      <w:proofErr w:type="gramStart"/>
      <w:r>
        <w:rPr>
          <w:rFonts w:hint="eastAsia"/>
        </w:rPr>
        <w:t>合理会</w:t>
      </w:r>
      <w:proofErr w:type="gramEnd"/>
      <w:r>
        <w:rPr>
          <w:rFonts w:hint="eastAsia"/>
        </w:rPr>
        <w:t>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6"/>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p w:rsidR="00B15EAE" w:rsidRDefault="00B15EAE" w:rsidP="00CF3C8C">
      <w:pPr>
        <w:pStyle w:val="af1"/>
        <w:spacing w:before="163"/>
      </w:pPr>
      <w:r w:rsidRPr="008A7A24">
        <w:rPr>
          <w:noProof/>
        </w:rPr>
        <w:lastRenderedPageBreak/>
        <w:drawing>
          <wp:inline distT="0" distB="0" distL="0" distR="0" wp14:anchorId="04A626A0" wp14:editId="7524893C">
            <wp:extent cx="4630981" cy="2743200"/>
            <wp:effectExtent l="0" t="0" r="0" b="0"/>
            <wp:docPr id="16" name="图片 16"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0625" cy="2766683"/>
                    </a:xfrm>
                    <a:prstGeom prst="rect">
                      <a:avLst/>
                    </a:prstGeom>
                    <a:noFill/>
                    <a:ln>
                      <a:noFill/>
                    </a:ln>
                  </pic:spPr>
                </pic:pic>
              </a:graphicData>
            </a:graphic>
          </wp:inline>
        </w:drawing>
      </w:r>
    </w:p>
    <w:p w:rsidR="00CF3C8C" w:rsidRDefault="00CF3C8C" w:rsidP="00CF3C8C">
      <w:pPr>
        <w:pStyle w:val="aa"/>
        <w:spacing w:after="163"/>
        <w:rPr>
          <w:rFonts w:hint="eastAsia"/>
          <w:lang w:eastAsia="zh-CN"/>
        </w:rPr>
      </w:pPr>
      <w:r>
        <w:rPr>
          <w:rFonts w:hint="eastAsia"/>
          <w:lang w:eastAsia="zh-CN"/>
        </w:rPr>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w:t>
      </w:r>
      <w:proofErr w:type="gramStart"/>
      <w:r>
        <w:rPr>
          <w:rFonts w:hint="eastAsia"/>
        </w:rPr>
        <w:t>不是强依赖</w:t>
      </w:r>
      <w:proofErr w:type="gramEnd"/>
      <w:r>
        <w:rPr>
          <w:rFonts w:hint="eastAsia"/>
        </w:rPr>
        <w:t>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B15EAE" w:rsidP="006B3BE0">
      <w:pPr>
        <w:pStyle w:val="af1"/>
        <w:spacing w:before="163"/>
        <w:rPr>
          <w:szCs w:val="24"/>
        </w:rPr>
      </w:pPr>
      <w:r w:rsidRPr="00957215">
        <w:rPr>
          <w:noProof/>
        </w:rPr>
        <w:drawing>
          <wp:inline distT="0" distB="0" distL="0" distR="0" wp14:anchorId="57714A95" wp14:editId="30470B8C">
            <wp:extent cx="4612439" cy="1938528"/>
            <wp:effectExtent l="0" t="0" r="0" b="508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8357" cy="1966232"/>
                    </a:xfrm>
                    <a:prstGeom prst="rect">
                      <a:avLst/>
                    </a:prstGeom>
                    <a:noFill/>
                    <a:ln>
                      <a:noFill/>
                    </a:ln>
                  </pic:spPr>
                </pic:pic>
              </a:graphicData>
            </a:graphic>
          </wp:inline>
        </w:drawing>
      </w:r>
    </w:p>
    <w:p w:rsidR="006B3BE0" w:rsidRPr="00B15EAE" w:rsidRDefault="006B3BE0" w:rsidP="006B3BE0">
      <w:pPr>
        <w:pStyle w:val="aa"/>
        <w:spacing w:after="163"/>
        <w:rPr>
          <w:rFonts w:hint="eastAsia"/>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5" w:name="_Toc444763426"/>
      <w:bookmarkStart w:id="66" w:name="_Toc444764206"/>
      <w:bookmarkStart w:id="67" w:name="_Toc444763427"/>
      <w:bookmarkStart w:id="68" w:name="_Toc444764207"/>
      <w:bookmarkStart w:id="69" w:name="_Toc344558845"/>
      <w:bookmarkStart w:id="70" w:name="_Toc344565122"/>
      <w:bookmarkStart w:id="71" w:name="_Toc468375517"/>
      <w:bookmarkEnd w:id="65"/>
      <w:bookmarkEnd w:id="66"/>
      <w:bookmarkEnd w:id="67"/>
      <w:bookmarkEnd w:id="68"/>
      <w:r w:rsidRPr="009C6DB3">
        <w:rPr>
          <w:rFonts w:hint="eastAsia"/>
        </w:rPr>
        <w:t>如何使用</w:t>
      </w:r>
      <w:r>
        <w:rPr>
          <w:rFonts w:hint="eastAsia"/>
        </w:rPr>
        <w:t>Spark</w:t>
      </w:r>
      <w:r w:rsidRPr="009C6DB3">
        <w:rPr>
          <w:rFonts w:hint="eastAsia"/>
        </w:rPr>
        <w:t>大数据平台处理文本数据</w:t>
      </w:r>
      <w:bookmarkEnd w:id="71"/>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w:t>
      </w:r>
      <w:r>
        <w:rPr>
          <w:rFonts w:hint="eastAsia"/>
        </w:rPr>
        <w:lastRenderedPageBreak/>
        <w:t>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w:t>
      </w:r>
      <w:proofErr w:type="gramStart"/>
      <w:r>
        <w:rPr>
          <w:rFonts w:hint="eastAsia"/>
        </w:rPr>
        <w:t>集处理</w:t>
      </w:r>
      <w:proofErr w:type="gramEnd"/>
      <w:r>
        <w:rPr>
          <w:rFonts w:hint="eastAsia"/>
        </w:rPr>
        <w:t>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26" type="#_x0000_t75" style="width:341.5pt;height:169.7pt" o:ole="">
            <v:imagedata r:id="rId34" o:title=""/>
          </v:shape>
          <o:OLEObject Type="Embed" ProgID="Visio.Drawing.15" ShapeID="_x0000_i1026" DrawAspect="Content" ObjectID="_1542133486" r:id="rId35"/>
        </w:object>
      </w:r>
    </w:p>
    <w:p w:rsidR="000329F4" w:rsidRDefault="000329F4" w:rsidP="000329F4">
      <w:pPr>
        <w:pStyle w:val="aa"/>
        <w:spacing w:after="163"/>
        <w:rPr>
          <w:rFonts w:hint="eastAsia"/>
        </w:rPr>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proofErr w:type="gramStart"/>
      <w:r>
        <w:rPr>
          <w:rFonts w:hint="eastAsia"/>
        </w:rPr>
        <w:t>库对语料</w:t>
      </w:r>
      <w:proofErr w:type="gramEnd"/>
      <w:r>
        <w:rPr>
          <w:rFonts w:hint="eastAsia"/>
        </w:rPr>
        <w:t>进行训练获取语言模型，</w:t>
      </w:r>
      <w:r>
        <w:rPr>
          <w:rFonts w:hint="eastAsia"/>
        </w:rPr>
        <w:t>MLLIB</w:t>
      </w:r>
      <w:proofErr w:type="gramStart"/>
      <w:r>
        <w:rPr>
          <w:rFonts w:hint="eastAsia"/>
        </w:rPr>
        <w:t>库提供</w:t>
      </w:r>
      <w:proofErr w:type="gramEnd"/>
      <w:r>
        <w:rPr>
          <w:rFonts w:hint="eastAsia"/>
        </w:rPr>
        <w:t>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w:t>
      </w:r>
      <w:r>
        <w:rPr>
          <w:rFonts w:hint="eastAsia"/>
        </w:rPr>
        <w:lastRenderedPageBreak/>
        <w:t>点。</w:t>
      </w:r>
      <w:bookmarkEnd w:id="69"/>
      <w:bookmarkEnd w:id="70"/>
    </w:p>
    <w:p w:rsidR="0086657B" w:rsidRPr="00F648AD" w:rsidRDefault="0086657B" w:rsidP="0086657B">
      <w:pPr>
        <w:pStyle w:val="2"/>
        <w:spacing w:before="326" w:after="326"/>
        <w:rPr>
          <w:rFonts w:hint="eastAsia"/>
        </w:rPr>
      </w:pPr>
      <w:r>
        <w:rPr>
          <w:rFonts w:hint="eastAsia"/>
        </w:rPr>
        <w:t>本章小结</w:t>
      </w:r>
    </w:p>
    <w:p w:rsidR="00066CB0" w:rsidRDefault="00066CB0" w:rsidP="004246FB">
      <w:pPr>
        <w:pStyle w:val="21"/>
        <w:spacing w:line="400" w:lineRule="exact"/>
        <w:ind w:firstLineChars="0" w:firstLine="0"/>
        <w:rPr>
          <w:lang w:eastAsia="zh-CN"/>
        </w:rPr>
        <w:sectPr w:rsidR="00066CB0" w:rsidSect="00710669">
          <w:headerReference w:type="default" r:id="rId36"/>
          <w:pgSz w:w="11906" w:h="16838"/>
          <w:pgMar w:top="1418" w:right="1418" w:bottom="1418" w:left="1418" w:header="851" w:footer="850" w:gutter="0"/>
          <w:cols w:space="425"/>
          <w:docGrid w:type="lines" w:linePitch="326"/>
        </w:sectPr>
      </w:pPr>
    </w:p>
    <w:p w:rsidR="00656EA2" w:rsidRPr="007D413F" w:rsidRDefault="00B969CB" w:rsidP="00994D48">
      <w:pPr>
        <w:pStyle w:val="1"/>
        <w:spacing w:before="489" w:after="652"/>
      </w:pPr>
      <w:bookmarkStart w:id="72" w:name="_Toc468375518"/>
      <w:r>
        <w:rPr>
          <w:rFonts w:hint="eastAsia"/>
        </w:rPr>
        <w:lastRenderedPageBreak/>
        <w:t>基于电影评论的文本</w:t>
      </w:r>
      <w:r w:rsidRPr="009C6DB3">
        <w:rPr>
          <w:rFonts w:hint="eastAsia"/>
        </w:rPr>
        <w:t>倾向分析系统的设计</w:t>
      </w:r>
      <w:bookmarkEnd w:id="72"/>
    </w:p>
    <w:p w:rsidR="00456AB7" w:rsidRDefault="00456AB7" w:rsidP="00456AB7">
      <w:pPr>
        <w:ind w:firstLine="420"/>
      </w:pPr>
      <w:r>
        <w:rPr>
          <w:rFonts w:hint="eastAsia"/>
        </w:rPr>
        <w:t>本章以</w:t>
      </w:r>
      <w:r>
        <w:t>1</w:t>
      </w:r>
      <w:r>
        <w:rPr>
          <w:rFonts w:hint="eastAsia"/>
        </w:rPr>
        <w:t>~</w:t>
      </w:r>
      <w:r>
        <w:t>3</w:t>
      </w:r>
      <w:proofErr w:type="gramStart"/>
      <w:r>
        <w:rPr>
          <w:rFonts w:hint="eastAsia"/>
        </w:rPr>
        <w:t>三</w:t>
      </w:r>
      <w:proofErr w:type="gramEnd"/>
      <w:r>
        <w:rPr>
          <w:rFonts w:hint="eastAsia"/>
        </w:rPr>
        <w:t>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w:t>
      </w:r>
      <w:proofErr w:type="gramStart"/>
      <w:r>
        <w:rPr>
          <w:rFonts w:hint="eastAsia"/>
        </w:rPr>
        <w:t>爬取电影</w:t>
      </w:r>
      <w:proofErr w:type="gramEnd"/>
      <w:r>
        <w:rPr>
          <w:rFonts w:hint="eastAsia"/>
        </w:rPr>
        <w:t>的评论信息作为训练语料，评论信息包括评论发表的日期、星级、</w:t>
      </w:r>
      <w:proofErr w:type="gramStart"/>
      <w:r>
        <w:rPr>
          <w:rFonts w:hint="eastAsia"/>
        </w:rPr>
        <w:t>点赞数</w:t>
      </w:r>
      <w:proofErr w:type="gramEnd"/>
      <w:r>
        <w:rPr>
          <w:rFonts w:hint="eastAsia"/>
        </w:rPr>
        <w:t>、评论文本，并将这些信息以结构化数据的形式保存到数据库中。然后，通过标签（包括星级，</w:t>
      </w:r>
      <w:proofErr w:type="gramStart"/>
      <w:r>
        <w:rPr>
          <w:rFonts w:hint="eastAsia"/>
        </w:rPr>
        <w:t>点赞数</w:t>
      </w:r>
      <w:proofErr w:type="gramEnd"/>
      <w:r>
        <w:rPr>
          <w:rFonts w:hint="eastAsia"/>
        </w:rPr>
        <w:t>）对评论文本进行正负性分类，对于无法判断正负倾向性的评论，采用情感词典的方式对其进行正负性分类。分类后的文本分为正向评论和负向评论，然后对正负评论文本进行分词处理，去掉停用词，并采用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3" w:name="_Toc468375519"/>
      <w:r w:rsidRPr="009C6DB3">
        <w:rPr>
          <w:rFonts w:hint="eastAsia"/>
        </w:rPr>
        <w:t>文本倾向分析系统总体框架设计</w:t>
      </w:r>
      <w:bookmarkEnd w:id="73"/>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71" type="#_x0000_t75" style="width:4in;height:106.45pt" o:ole="">
            <v:imagedata r:id="rId37" o:title=""/>
          </v:shape>
          <o:OLEObject Type="Embed" ProgID="Visio.Drawing.15" ShapeID="_x0000_i1071" DrawAspect="Content" ObjectID="_1542133487" r:id="rId38"/>
        </w:object>
      </w:r>
    </w:p>
    <w:p w:rsidR="00BC6EC0" w:rsidRPr="008B0578" w:rsidRDefault="00BC6EC0" w:rsidP="00BC6EC0">
      <w:pPr>
        <w:pStyle w:val="aa"/>
        <w:spacing w:after="163"/>
        <w:rPr>
          <w:rFonts w:hint="eastAsia"/>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69" type="#_x0000_t75" style="width:445.35pt;height:140.9pt" o:ole="">
            <v:imagedata r:id="rId39" o:title=""/>
          </v:shape>
          <o:OLEObject Type="Embed" ProgID="Visio.Drawing.15" ShapeID="_x0000_i1069" DrawAspect="Content" ObjectID="_1542133488" r:id="rId40"/>
        </w:object>
      </w:r>
    </w:p>
    <w:p w:rsidR="00BC6EC0" w:rsidRPr="008B0578" w:rsidRDefault="00BC6EC0" w:rsidP="00BC6EC0">
      <w:pPr>
        <w:pStyle w:val="aa"/>
        <w:spacing w:after="163"/>
        <w:rPr>
          <w:rFonts w:hint="eastAsia"/>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proofErr w:type="gramStart"/>
      <w:r w:rsidRPr="008B0578">
        <w:rPr>
          <w:rFonts w:hint="eastAsia"/>
          <w:lang w:val="en-US"/>
        </w:rPr>
        <w:t>)</w:t>
      </w:r>
      <w:r w:rsidRPr="008B0578">
        <w:rPr>
          <w:lang w:val="en-US"/>
        </w:rPr>
        <w:t>.</w:t>
      </w:r>
      <w:r w:rsidRPr="008B0578">
        <w:rPr>
          <w:rFonts w:hint="eastAsia"/>
          <w:lang w:val="en-US"/>
        </w:rPr>
        <w:t>文本预处理模块</w:t>
      </w:r>
      <w:proofErr w:type="gramEnd"/>
      <w:r w:rsidRPr="008B0578">
        <w:rPr>
          <w:rFonts w:hint="eastAsia"/>
          <w:lang w:val="en-US"/>
        </w:rPr>
        <w:t>：文本预处理模块主要负责的是文本的获取和处理，其中文本获取采用定制化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proofErr w:type="gramStart"/>
      <w:r w:rsidRPr="008B0578">
        <w:rPr>
          <w:rFonts w:hint="eastAsia"/>
          <w:lang w:val="en-US"/>
        </w:rPr>
        <w:t>)</w:t>
      </w:r>
      <w:r w:rsidRPr="008B0578">
        <w:rPr>
          <w:lang w:val="en-US"/>
        </w:rPr>
        <w:t>.</w:t>
      </w:r>
      <w:r w:rsidRPr="008B0578">
        <w:rPr>
          <w:rFonts w:hint="eastAsia"/>
          <w:lang w:val="en-US"/>
        </w:rPr>
        <w:t>文本存储模块</w:t>
      </w:r>
      <w:proofErr w:type="gramEnd"/>
      <w:r w:rsidRPr="008B0578">
        <w:rPr>
          <w:rFonts w:hint="eastAsia"/>
          <w:lang w:val="en-US"/>
        </w:rPr>
        <w:t>：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proofErr w:type="gramStart"/>
      <w:r w:rsidRPr="008B0578">
        <w:rPr>
          <w:rFonts w:hint="eastAsia"/>
          <w:lang w:val="en-US"/>
        </w:rPr>
        <w:t>)</w:t>
      </w:r>
      <w:r w:rsidRPr="008B0578">
        <w:rPr>
          <w:lang w:val="en-US"/>
        </w:rPr>
        <w:t>.</w:t>
      </w:r>
      <w:r w:rsidRPr="008B0578">
        <w:rPr>
          <w:rFonts w:hint="eastAsia"/>
          <w:lang w:val="en-US"/>
        </w:rPr>
        <w:t>文本分析模块</w:t>
      </w:r>
      <w:proofErr w:type="gramEnd"/>
      <w:r w:rsidRPr="008B0578">
        <w:rPr>
          <w:rFonts w:hint="eastAsia"/>
          <w:lang w:val="en-US"/>
        </w:rPr>
        <w:t>：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4" w:name="_Toc468375520"/>
      <w:r w:rsidRPr="008B0578">
        <w:rPr>
          <w:rFonts w:hint="eastAsia"/>
        </w:rPr>
        <w:t>文本预处理模块设计</w:t>
      </w:r>
      <w:bookmarkEnd w:id="74"/>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DB4FCD" w:rsidP="00DB4FCD">
      <w:pPr>
        <w:pStyle w:val="af1"/>
        <w:spacing w:before="163"/>
      </w:pPr>
      <w:r>
        <w:object w:dxaOrig="7709" w:dyaOrig="9239">
          <v:shape id="_x0000_i1077" type="#_x0000_t75" style="width:220.65pt;height:265.35pt" o:ole="">
            <v:imagedata r:id="rId41" o:title=""/>
          </v:shape>
          <o:OLEObject Type="Embed" ProgID="Visio.Drawing.15" ShapeID="_x0000_i1077" DrawAspect="Content" ObjectID="_1542133489" r:id="rId42"/>
        </w:object>
      </w:r>
    </w:p>
    <w:p w:rsidR="00DB4FCD" w:rsidRPr="008B0578" w:rsidRDefault="00DB4FCD" w:rsidP="00DB4FCD">
      <w:pPr>
        <w:pStyle w:val="aa"/>
        <w:spacing w:after="163"/>
        <w:rPr>
          <w:rFonts w:hint="eastAsia"/>
          <w:lang w:eastAsia="zh-CN"/>
        </w:rPr>
      </w:pPr>
      <w:r>
        <w:rPr>
          <w:rFonts w:hint="eastAsia"/>
          <w:lang w:eastAsia="zh-CN"/>
        </w:rPr>
        <w:t>图</w:t>
      </w:r>
      <w:r>
        <w:rPr>
          <w:rFonts w:hint="eastAsia"/>
          <w:lang w:eastAsia="zh-CN"/>
        </w:rPr>
        <w:t>4-</w:t>
      </w:r>
      <w:r>
        <w:rPr>
          <w:lang w:eastAsia="zh-CN"/>
        </w:rPr>
        <w:t xml:space="preserve">3 </w:t>
      </w:r>
      <w:r>
        <w:rPr>
          <w:rFonts w:hint="eastAsia"/>
          <w:lang w:eastAsia="zh-CN"/>
        </w:rPr>
        <w:t>文本预处理模块关系图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爬虫需要有自定义的输出接口，可以满足灵活的输出需求。</w:t>
      </w:r>
      <w:r w:rsidRPr="008B0578">
        <w:rPr>
          <w:rFonts w:hint="eastAsia"/>
          <w:lang w:val="en-US"/>
        </w:rPr>
        <w:t>4.</w:t>
      </w:r>
      <w:r w:rsidRPr="008B0578">
        <w:rPr>
          <w:rFonts w:hint="eastAsia"/>
          <w:lang w:val="en-US"/>
        </w:rPr>
        <w:t>爬虫需要保证一定的爬取速度，</w:t>
      </w:r>
      <w:r w:rsidRPr="008B0578">
        <w:rPr>
          <w:rFonts w:hint="eastAsia"/>
          <w:lang w:val="en-US"/>
        </w:rPr>
        <w:lastRenderedPageBreak/>
        <w:t>在不影响原网站正常提供服务的前提下，尽可能快的爬取所需信息。分词模块的设计需要满足的功能包括：</w:t>
      </w:r>
      <w:proofErr w:type="gramStart"/>
      <w:r w:rsidRPr="008B0578">
        <w:rPr>
          <w:rFonts w:hint="eastAsia"/>
          <w:lang w:val="en-US"/>
        </w:rPr>
        <w:t>1.</w:t>
      </w:r>
      <w:r w:rsidRPr="008B0578">
        <w:rPr>
          <w:rFonts w:hint="eastAsia"/>
          <w:lang w:val="en-US"/>
        </w:rPr>
        <w:t>支持自定义词典的导入</w:t>
      </w:r>
      <w:proofErr w:type="gramEnd"/>
      <w:r w:rsidRPr="008B0578">
        <w:rPr>
          <w:rFonts w:hint="eastAsia"/>
          <w:lang w:val="en-US"/>
        </w:rPr>
        <w:t>。</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8224C5" w:rsidP="008224C5">
      <w:pPr>
        <w:pStyle w:val="af1"/>
        <w:spacing w:before="163"/>
      </w:pPr>
      <w:r>
        <w:object w:dxaOrig="6858" w:dyaOrig="3853">
          <v:shape id="_x0000_i1090" type="#_x0000_t75" style="width:343.05pt;height:192.85pt" o:ole="">
            <v:imagedata r:id="rId43" o:title=""/>
          </v:shape>
          <o:OLEObject Type="Embed" ProgID="Visio.Drawing.15" ShapeID="_x0000_i1090" DrawAspect="Content" ObjectID="_1542133490" r:id="rId44"/>
        </w:object>
      </w:r>
    </w:p>
    <w:p w:rsidR="008224C5" w:rsidRDefault="008224C5" w:rsidP="008224C5">
      <w:pPr>
        <w:pStyle w:val="aa"/>
        <w:spacing w:after="163"/>
        <w:rPr>
          <w:rFonts w:hint="eastAsia"/>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4B7C5F" w:rsidP="00897A9D">
      <w:pPr>
        <w:pStyle w:val="af1"/>
        <w:spacing w:before="163"/>
      </w:pPr>
      <w:r w:rsidRPr="008B0578">
        <w:object w:dxaOrig="10105" w:dyaOrig="9705">
          <v:shape id="_x0000_i1030" type="#_x0000_t75" style="width:320.9pt;height:308.55pt" o:ole="">
            <v:imagedata r:id="rId45" o:title=""/>
          </v:shape>
          <o:OLEObject Type="Embed" ProgID="Visio.Drawing.15" ShapeID="_x0000_i1030" DrawAspect="Content" ObjectID="_1542133491" r:id="rId46"/>
        </w:object>
      </w:r>
    </w:p>
    <w:p w:rsidR="00897A9D" w:rsidRPr="008B0578" w:rsidRDefault="00897A9D" w:rsidP="00897A9D">
      <w:pPr>
        <w:pStyle w:val="aa"/>
        <w:spacing w:after="163"/>
        <w:rPr>
          <w:rFonts w:hint="eastAsia"/>
          <w:lang w:eastAsia="zh-CN"/>
        </w:rPr>
      </w:pPr>
      <w:r>
        <w:rPr>
          <w:rFonts w:hint="eastAsia"/>
          <w:lang w:eastAsia="zh-CN"/>
        </w:rPr>
        <w:t>图</w:t>
      </w:r>
      <w:r>
        <w:rPr>
          <w:rFonts w:hint="eastAsia"/>
          <w:lang w:eastAsia="zh-CN"/>
        </w:rPr>
        <w:t>4-</w:t>
      </w:r>
      <w:r>
        <w:rPr>
          <w:lang w:eastAsia="zh-CN"/>
        </w:rPr>
        <w:t xml:space="preserve">5 </w:t>
      </w:r>
      <w:proofErr w:type="gramStart"/>
      <w:r>
        <w:rPr>
          <w:rFonts w:hint="eastAsia"/>
          <w:lang w:eastAsia="zh-CN"/>
        </w:rPr>
        <w:t>爬取豆瓣</w:t>
      </w:r>
      <w:proofErr w:type="gramEnd"/>
      <w:r>
        <w:rPr>
          <w:rFonts w:hint="eastAsia"/>
          <w:lang w:eastAsia="zh-CN"/>
        </w:rPr>
        <w:t>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w:t>
      </w:r>
      <w:r w:rsidRPr="008B0578">
        <w:rPr>
          <w:rFonts w:hint="eastAsia"/>
          <w:lang w:val="en-US"/>
        </w:rPr>
        <w:lastRenderedPageBreak/>
        <w:t>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5" w:name="_Toc468375521"/>
      <w:r w:rsidRPr="008B0578">
        <w:rPr>
          <w:rFonts w:hint="eastAsia"/>
        </w:rPr>
        <w:lastRenderedPageBreak/>
        <w:t>文本存储模块设计</w:t>
      </w:r>
      <w:bookmarkEnd w:id="75"/>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8B0578">
      <w:pPr>
        <w:pStyle w:val="21"/>
        <w:ind w:firstLine="480"/>
        <w:rPr>
          <w:lang w:val="en-US"/>
        </w:rPr>
      </w:pPr>
      <w:r w:rsidRPr="008B0578">
        <w:rPr>
          <w:lang w:val="en-US"/>
        </w:rPr>
        <w:t>HDFS</w:t>
      </w:r>
      <w:r w:rsidRPr="008B0578">
        <w:rPr>
          <w:lang w:val="en-US"/>
        </w:rPr>
        <w:t>的全称是</w:t>
      </w:r>
      <w:r w:rsidRPr="008B0578">
        <w:rPr>
          <w:lang w:val="en-US"/>
        </w:rPr>
        <w:t>Hadoop Distributed File System(Hadoop</w:t>
      </w:r>
      <w:proofErr w:type="gramStart"/>
      <w:r w:rsidRPr="008B0578">
        <w:rPr>
          <w:lang w:val="en-US"/>
        </w:rPr>
        <w:t>分布式文件系统</w:t>
      </w:r>
      <w:r w:rsidRPr="008B0578">
        <w:rPr>
          <w:lang w:val="en-US"/>
        </w:rPr>
        <w:t>)</w:t>
      </w:r>
      <w:r w:rsidRPr="008B0578">
        <w:rPr>
          <w:lang w:val="en-US"/>
        </w:rPr>
        <w:t>，</w:t>
      </w:r>
      <w:proofErr w:type="gramEnd"/>
      <w:r w:rsidRPr="008B0578">
        <w:rPr>
          <w:lang w:val="en-US"/>
        </w:rPr>
        <w:t>是受到</w:t>
      </w:r>
      <w:r w:rsidRPr="008B0578">
        <w:rPr>
          <w:lang w:val="en-US"/>
        </w:rPr>
        <w:t>Google</w:t>
      </w:r>
      <w:r w:rsidRPr="008B0578">
        <w:rPr>
          <w:lang w:val="en-US"/>
        </w:rPr>
        <w:t>的</w:t>
      </w:r>
      <w:r w:rsidRPr="008B0578">
        <w:rPr>
          <w:lang w:val="en-US"/>
        </w:rPr>
        <w:t>GFS(Google</w:t>
      </w:r>
      <w:r w:rsidRPr="008B0578">
        <w:rPr>
          <w:lang w:val="en-US"/>
        </w:rPr>
        <w:t>文件系统</w:t>
      </w:r>
      <w:r w:rsidRPr="008B0578">
        <w:rPr>
          <w:lang w:val="en-US"/>
        </w:rPr>
        <w:t>)</w:t>
      </w:r>
      <w:r w:rsidRPr="008B0578">
        <w:rPr>
          <w:lang w:val="en-US"/>
        </w:rPr>
        <w:t>启发而设计开发出来的运行在商用主机上的分布式文件系统。最初</w:t>
      </w:r>
      <w:r w:rsidRPr="008B0578">
        <w:rPr>
          <w:lang w:val="en-US"/>
        </w:rPr>
        <w:t>HDFS</w:t>
      </w:r>
      <w:r w:rsidRPr="008B0578">
        <w:rPr>
          <w:lang w:val="en-US"/>
        </w:rPr>
        <w:t>是作为</w:t>
      </w:r>
      <w:r w:rsidRPr="008B0578">
        <w:rPr>
          <w:lang w:val="en-US"/>
        </w:rPr>
        <w:t>Nutch</w:t>
      </w:r>
      <w:r w:rsidRPr="008B0578">
        <w:rPr>
          <w:lang w:val="en-US"/>
        </w:rPr>
        <w:t>网络搜索引擎项目的基础结构发展的</w:t>
      </w:r>
      <w:r w:rsidRPr="008B0578">
        <w:rPr>
          <w:lang w:val="en-US"/>
        </w:rPr>
        <w:t>(</w:t>
      </w:r>
      <w:r w:rsidRPr="008B0578">
        <w:rPr>
          <w:lang w:val="en-US"/>
        </w:rPr>
        <w:t>在</w:t>
      </w:r>
      <w:r w:rsidRPr="008B0578">
        <w:rPr>
          <w:lang w:val="en-US"/>
        </w:rPr>
        <w:t>Nutch2.x</w:t>
      </w:r>
      <w:r w:rsidRPr="008B0578">
        <w:rPr>
          <w:lang w:val="en-US"/>
        </w:rPr>
        <w:t>版本以前，搜索到的数据存储在</w:t>
      </w:r>
      <w:r w:rsidRPr="008B0578">
        <w:rPr>
          <w:lang w:val="en-US"/>
        </w:rPr>
        <w:t>HDFS</w:t>
      </w:r>
      <w:r w:rsidRPr="008B0578">
        <w:rPr>
          <w:lang w:val="en-US"/>
        </w:rPr>
        <w:t>上，</w:t>
      </w:r>
      <w:r w:rsidRPr="008B0578">
        <w:rPr>
          <w:lang w:val="en-US"/>
        </w:rPr>
        <w:t>2.x</w:t>
      </w:r>
      <w:r w:rsidRPr="008B0578">
        <w:rPr>
          <w:lang w:val="en-US"/>
        </w:rPr>
        <w:t>版本中可以将数据存储在诸如</w:t>
      </w:r>
      <w:r w:rsidRPr="008B0578">
        <w:rPr>
          <w:lang w:val="en-US"/>
        </w:rPr>
        <w:t>HBase</w:t>
      </w:r>
      <w:r w:rsidRPr="008B0578">
        <w:rPr>
          <w:lang w:val="en-US"/>
        </w:rPr>
        <w:t>等</w:t>
      </w:r>
      <w:r w:rsidRPr="008B0578">
        <w:rPr>
          <w:lang w:val="en-US"/>
        </w:rPr>
        <w:t>NoSQL</w:t>
      </w:r>
      <w:r w:rsidRPr="008B0578">
        <w:rPr>
          <w:lang w:val="en-US"/>
        </w:rPr>
        <w:t>中</w:t>
      </w:r>
      <w:r w:rsidRPr="008B0578">
        <w:rPr>
          <w:lang w:val="en-US"/>
        </w:rPr>
        <w:t>)</w:t>
      </w:r>
      <w:r w:rsidRPr="008B0578">
        <w:rPr>
          <w:lang w:val="en-US"/>
        </w:rPr>
        <w:t>，现在是</w:t>
      </w:r>
      <w:r w:rsidRPr="008B0578">
        <w:rPr>
          <w:lang w:val="en-US"/>
        </w:rPr>
        <w:t>Hadoop</w:t>
      </w:r>
      <w:r w:rsidRPr="008B0578">
        <w:rPr>
          <w:lang w:val="en-US"/>
        </w:rPr>
        <w:t>的子项目。</w:t>
      </w:r>
      <w:r w:rsidRPr="008B0578">
        <w:rPr>
          <w:lang w:val="en-US"/>
        </w:rPr>
        <w:t>HDFS</w:t>
      </w:r>
      <w:r w:rsidRPr="008B0578">
        <w:rPr>
          <w:lang w:val="en-US"/>
        </w:rPr>
        <w:t>和现在使用中的分布式文件系统有很多相似之处，但也有显著的不同之处。</w:t>
      </w:r>
      <w:r w:rsidRPr="008B0578">
        <w:rPr>
          <w:lang w:val="en-US"/>
        </w:rPr>
        <w:t>HDFS</w:t>
      </w:r>
      <w:r w:rsidRPr="008B0578">
        <w:rPr>
          <w:lang w:val="en-US"/>
        </w:rPr>
        <w:t>具有很高的容错性，被设计运行在低成本的硬件之上，提供访问应用程序数据的高吞吐量，适用于拥有大数据集的应用程序。</w:t>
      </w:r>
    </w:p>
    <w:p w:rsidR="008B0578" w:rsidRPr="008B0578" w:rsidRDefault="008B0578" w:rsidP="008B0578">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HDFS</w:t>
      </w:r>
      <w:r w:rsidRPr="008B0578">
        <w:rPr>
          <w:lang w:val="en-US"/>
        </w:rPr>
        <w:t>采用</w:t>
      </w:r>
      <w:r w:rsidRPr="008B0578">
        <w:rPr>
          <w:lang w:val="en-US"/>
        </w:rPr>
        <w:t>master/slave</w:t>
      </w:r>
      <w:r w:rsidRPr="008B0578">
        <w:rPr>
          <w:lang w:val="en-US"/>
        </w:rPr>
        <w:t>架构。一个</w:t>
      </w:r>
      <w:r w:rsidRPr="008B0578">
        <w:rPr>
          <w:lang w:val="en-US"/>
        </w:rPr>
        <w:t>HDFS</w:t>
      </w:r>
      <w:r w:rsidRPr="008B0578">
        <w:rPr>
          <w:lang w:val="en-US"/>
        </w:rPr>
        <w:t>集群是由一个</w:t>
      </w:r>
      <w:r w:rsidRPr="008B0578">
        <w:rPr>
          <w:lang w:val="en-US"/>
        </w:rPr>
        <w:t>Namenode</w:t>
      </w:r>
      <w:r w:rsidRPr="008B0578">
        <w:rPr>
          <w:lang w:val="en-US"/>
        </w:rPr>
        <w:t>和一定数目的</w:t>
      </w:r>
      <w:r w:rsidRPr="008B0578">
        <w:rPr>
          <w:lang w:val="en-US"/>
        </w:rPr>
        <w:t>Datanodes</w:t>
      </w:r>
      <w:r w:rsidRPr="008B0578">
        <w:rPr>
          <w:lang w:val="en-US"/>
        </w:rPr>
        <w:t>组成。</w:t>
      </w:r>
      <w:r w:rsidRPr="008B0578">
        <w:rPr>
          <w:lang w:val="en-US"/>
        </w:rPr>
        <w:t>Namenode</w:t>
      </w:r>
      <w:r w:rsidRPr="008B0578">
        <w:rPr>
          <w:lang w:val="en-US"/>
        </w:rPr>
        <w:t>是一个中心服务器，负责管理文件系统的名字空间</w:t>
      </w:r>
      <w:r w:rsidRPr="008B0578">
        <w:rPr>
          <w:lang w:val="en-US"/>
        </w:rPr>
        <w:t>(namespace)</w:t>
      </w:r>
      <w:r w:rsidRPr="008B0578">
        <w:rPr>
          <w:lang w:val="en-US"/>
        </w:rPr>
        <w:t>以及客户端对文件的访问。集群中的</w:t>
      </w:r>
      <w:r w:rsidRPr="008B0578">
        <w:rPr>
          <w:lang w:val="en-US"/>
        </w:rPr>
        <w:t>Datanode</w:t>
      </w:r>
      <w:r w:rsidRPr="008B0578">
        <w:rPr>
          <w:lang w:val="en-US"/>
        </w:rPr>
        <w:t>一般是一个节点一个，负责管理它所在节点上的存储。</w:t>
      </w:r>
      <w:r w:rsidRPr="008B0578">
        <w:rPr>
          <w:lang w:val="en-US"/>
        </w:rPr>
        <w:t>HDFS</w:t>
      </w:r>
      <w:r w:rsidRPr="008B0578">
        <w:rPr>
          <w:lang w:val="en-US"/>
        </w:rPr>
        <w:t>暴露了文件系统的名字空间，用户能够以文件的形式在上面存储数据。从内部看，一个文件其实被分成一个或多个数据块，这些块存储在一组</w:t>
      </w:r>
      <w:r w:rsidRPr="008B0578">
        <w:rPr>
          <w:lang w:val="en-US"/>
        </w:rPr>
        <w:t>Datanode</w:t>
      </w:r>
      <w:r w:rsidRPr="008B0578">
        <w:rPr>
          <w:lang w:val="en-US"/>
        </w:rPr>
        <w:t>上。</w:t>
      </w:r>
      <w:r w:rsidRPr="008B0578">
        <w:rPr>
          <w:lang w:val="en-US"/>
        </w:rPr>
        <w:t>Namenode</w:t>
      </w:r>
      <w:r w:rsidRPr="008B0578">
        <w:rPr>
          <w:lang w:val="en-US"/>
        </w:rPr>
        <w:t>执行文件系统的名字空间操作，比如打开、关闭、重命名文件或目录。它也负责确定数据块到具体</w:t>
      </w:r>
      <w:r w:rsidRPr="008B0578">
        <w:rPr>
          <w:lang w:val="en-US"/>
        </w:rPr>
        <w:t>Datanode</w:t>
      </w:r>
      <w:r w:rsidRPr="008B0578">
        <w:rPr>
          <w:lang w:val="en-US"/>
        </w:rPr>
        <w:t>节点的映射。</w:t>
      </w:r>
      <w:r w:rsidRPr="008B0578">
        <w:rPr>
          <w:lang w:val="en-US"/>
        </w:rPr>
        <w:t>Datanode</w:t>
      </w:r>
      <w:r w:rsidRPr="008B0578">
        <w:rPr>
          <w:lang w:val="en-US"/>
        </w:rPr>
        <w:t>负责处理文件系统客户端的读写请求。在</w:t>
      </w:r>
      <w:r w:rsidRPr="008B0578">
        <w:rPr>
          <w:lang w:val="en-US"/>
        </w:rPr>
        <w:t>Namenode</w:t>
      </w:r>
      <w:r w:rsidRPr="008B0578">
        <w:rPr>
          <w:lang w:val="en-US"/>
        </w:rPr>
        <w:t>的统一调度下进行数据块的创建、删除和复制。</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8B0578" w:rsidP="004B7C5F">
      <w:pPr>
        <w:pStyle w:val="af1"/>
        <w:spacing w:before="163"/>
        <w:rPr>
          <w:rFonts w:hint="eastAsia"/>
          <w:lang w:eastAsia="zh-CN"/>
        </w:rPr>
      </w:pPr>
      <w:r w:rsidRPr="008B0578">
        <w:rPr>
          <w:noProof/>
        </w:rPr>
        <w:lastRenderedPageBreak/>
        <w:drawing>
          <wp:inline distT="0" distB="0" distL="0" distR="0" wp14:anchorId="4C3AA0D9" wp14:editId="00398D10">
            <wp:extent cx="4173583" cy="2882668"/>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2636" cy="2902735"/>
                    </a:xfrm>
                    <a:prstGeom prst="rect">
                      <a:avLst/>
                    </a:prstGeom>
                    <a:noFill/>
                    <a:ln>
                      <a:noFill/>
                    </a:ln>
                  </pic:spPr>
                </pic:pic>
              </a:graphicData>
            </a:graphic>
          </wp:inline>
        </w:drawing>
      </w:r>
    </w:p>
    <w:p w:rsidR="004B7C5F" w:rsidRPr="008B0578" w:rsidRDefault="004B7C5F" w:rsidP="004B7C5F">
      <w:pPr>
        <w:pStyle w:val="aa"/>
        <w:spacing w:after="163"/>
        <w:rPr>
          <w:rFonts w:hint="eastAsia"/>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1" type="#_x0000_t75" style="width:254.05pt;height:123.45pt" o:ole="">
            <v:imagedata r:id="rId48" o:title=""/>
          </v:shape>
          <o:OLEObject Type="Embed" ProgID="Visio.Drawing.15" ShapeID="_x0000_i1031" DrawAspect="Content" ObjectID="_1542133492" r:id="rId49"/>
        </w:object>
      </w:r>
    </w:p>
    <w:p w:rsidR="004B7C5F" w:rsidRPr="008B0578" w:rsidRDefault="004B7C5F" w:rsidP="004B7C5F">
      <w:pPr>
        <w:pStyle w:val="aa"/>
        <w:spacing w:after="163"/>
        <w:rPr>
          <w:rFonts w:hint="eastAsia"/>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rFonts w:hint="eastAsia"/>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proofErr w:type="gramStart"/>
            <w:r w:rsidRPr="00067DBE">
              <w:rPr>
                <w:rFonts w:hint="eastAsia"/>
              </w:rPr>
              <w:t>爬取时间</w:t>
            </w:r>
            <w:proofErr w:type="gramEnd"/>
          </w:p>
        </w:tc>
      </w:tr>
      <w:tr w:rsidR="008B0578" w:rsidRPr="00067DBE" w:rsidTr="008B0578">
        <w:trPr>
          <w:jc w:val="center"/>
        </w:trPr>
        <w:tc>
          <w:tcPr>
            <w:tcW w:w="1745" w:type="dxa"/>
          </w:tcPr>
          <w:p w:rsidR="008B0578" w:rsidRPr="00067DBE" w:rsidRDefault="008B0578" w:rsidP="00067DBE">
            <w:r w:rsidRPr="00067DBE">
              <w:rPr>
                <w:rFonts w:hint="eastAsia"/>
              </w:rPr>
              <w:lastRenderedPageBreak/>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6" w:name="_Toc468375522"/>
      <w:r w:rsidRPr="008B0578">
        <w:rPr>
          <w:rFonts w:hint="eastAsia"/>
        </w:rPr>
        <w:t>文本分析模块设计</w:t>
      </w:r>
      <w:bookmarkEnd w:id="76"/>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2" type="#_x0000_t75" style="width:150.7pt;height:151.7pt" o:ole="">
            <v:imagedata r:id="rId50" o:title=""/>
          </v:shape>
          <o:OLEObject Type="Embed" ProgID="Visio.Drawing.15" ShapeID="_x0000_i1032" DrawAspect="Content" ObjectID="_1542133493" r:id="rId51"/>
        </w:object>
      </w:r>
    </w:p>
    <w:p w:rsidR="000829EA" w:rsidRPr="008B0578" w:rsidRDefault="000829EA" w:rsidP="000829EA">
      <w:pPr>
        <w:pStyle w:val="aa"/>
        <w:spacing w:after="163"/>
        <w:rPr>
          <w:rFonts w:hint="eastAsia"/>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7" w:name="_Toc468375523"/>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7"/>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w:t>
      </w:r>
      <w:r>
        <w:rPr>
          <w:rFonts w:hint="eastAsia"/>
        </w:rPr>
        <w:lastRenderedPageBreak/>
        <w:t>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78" w:name="_Toc468375524"/>
      <w:r w:rsidRPr="00EA5E8A">
        <w:rPr>
          <w:rFonts w:hint="eastAsia"/>
        </w:rPr>
        <w:t>基于</w:t>
      </w:r>
      <w:r w:rsidRPr="00EA5E8A">
        <w:rPr>
          <w:rFonts w:hint="eastAsia"/>
        </w:rPr>
        <w:t>LDA</w:t>
      </w:r>
      <w:r w:rsidRPr="00EA5E8A">
        <w:rPr>
          <w:rFonts w:hint="eastAsia"/>
        </w:rPr>
        <w:t>的文本主题特征提取</w:t>
      </w:r>
      <w:bookmarkEnd w:id="78"/>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1219F6"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96" type="#_x0000_t75" style="width:308.55pt;height:87.95pt" o:ole="">
            <v:imagedata r:id="rId52" o:title=""/>
          </v:shape>
          <o:OLEObject Type="Embed" ProgID="Visio.Drawing.15" ShapeID="_x0000_i1096" DrawAspect="Content" ObjectID="_1542133494" r:id="rId53"/>
        </w:object>
      </w:r>
    </w:p>
    <w:p w:rsidR="000829EA" w:rsidRPr="00EA5E8A" w:rsidRDefault="000829EA" w:rsidP="000829EA">
      <w:pPr>
        <w:pStyle w:val="aa"/>
        <w:spacing w:after="163"/>
        <w:rPr>
          <w:rFonts w:hint="eastAsia"/>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w:t>
      </w:r>
      <w:r w:rsidRPr="00EA5E8A">
        <w:rPr>
          <w:rFonts w:hint="eastAsia"/>
          <w:lang w:eastAsia="x-none"/>
        </w:rPr>
        <w:lastRenderedPageBreak/>
        <w:t>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79" w:name="_Toc468375525"/>
      <w:r w:rsidRPr="00EA5E8A">
        <w:rPr>
          <w:rFonts w:hint="eastAsia"/>
        </w:rPr>
        <w:t>结合主题特征的</w:t>
      </w:r>
      <w:r w:rsidRPr="00EA5E8A">
        <w:rPr>
          <w:rFonts w:hint="eastAsia"/>
        </w:rPr>
        <w:t>doc</w:t>
      </w:r>
      <w:r w:rsidRPr="00EA5E8A">
        <w:t>2vec</w:t>
      </w:r>
      <w:r w:rsidRPr="00EA5E8A">
        <w:rPr>
          <w:rFonts w:hint="eastAsia"/>
        </w:rPr>
        <w:t>模型训练</w:t>
      </w:r>
      <w:bookmarkEnd w:id="79"/>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EA5E8A" w:rsidP="00236824">
      <w:pPr>
        <w:pStyle w:val="af1"/>
        <w:spacing w:before="163"/>
      </w:pPr>
      <w:r w:rsidRPr="00EA5E8A">
        <w:rPr>
          <w:noProof/>
        </w:rPr>
        <w:drawing>
          <wp:inline distT="0" distB="0" distL="0" distR="0" wp14:anchorId="008D3E3A" wp14:editId="4598D9D6">
            <wp:extent cx="3043123" cy="1759031"/>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3476" cy="1782356"/>
                    </a:xfrm>
                    <a:prstGeom prst="rect">
                      <a:avLst/>
                    </a:prstGeom>
                  </pic:spPr>
                </pic:pic>
              </a:graphicData>
            </a:graphic>
          </wp:inline>
        </w:drawing>
      </w:r>
    </w:p>
    <w:p w:rsidR="00236824" w:rsidRPr="00EA5E8A" w:rsidRDefault="00236824" w:rsidP="00236824">
      <w:pPr>
        <w:pStyle w:val="aa"/>
        <w:spacing w:after="163"/>
        <w:rPr>
          <w:rFonts w:hint="eastAsia"/>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EA5E8A" w:rsidP="00EA5E8A">
      <w:pPr>
        <w:ind w:firstLine="420"/>
        <w:jc w:val="center"/>
        <w:rPr>
          <w:lang w:eastAsia="x-none"/>
        </w:rPr>
      </w:pPr>
      <w:r w:rsidRPr="00EA5E8A">
        <w:rPr>
          <w:noProof/>
        </w:rPr>
        <w:drawing>
          <wp:inline distT="0" distB="0" distL="0" distR="0" wp14:anchorId="13E9CB60" wp14:editId="0B2BDEA5">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76051" cy="1813355"/>
                    </a:xfrm>
                    <a:prstGeom prst="rect">
                      <a:avLst/>
                    </a:prstGeom>
                  </pic:spPr>
                </pic:pic>
              </a:graphicData>
            </a:graphic>
          </wp:inline>
        </w:drawing>
      </w:r>
    </w:p>
    <w:p w:rsidR="00C12CE2" w:rsidRPr="00EA5E8A" w:rsidRDefault="00C12CE2" w:rsidP="00C12CE2">
      <w:pPr>
        <w:pStyle w:val="aa"/>
        <w:spacing w:after="163"/>
        <w:rPr>
          <w:rFonts w:hint="eastAsia"/>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lastRenderedPageBreak/>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EA5E8A" w:rsidP="006F0B6F">
      <w:pPr>
        <w:pStyle w:val="af1"/>
        <w:spacing w:before="163"/>
      </w:pPr>
      <w:r w:rsidRPr="00EA5E8A">
        <w:rPr>
          <w:noProof/>
        </w:rPr>
        <w:drawing>
          <wp:inline distT="0" distB="0" distL="0" distR="0" wp14:anchorId="2D091F55" wp14:editId="5203CCFB">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2976" cy="1883071"/>
                    </a:xfrm>
                    <a:prstGeom prst="rect">
                      <a:avLst/>
                    </a:prstGeom>
                  </pic:spPr>
                </pic:pic>
              </a:graphicData>
            </a:graphic>
          </wp:inline>
        </w:drawing>
      </w:r>
    </w:p>
    <w:p w:rsidR="006F0B6F" w:rsidRPr="00EA5E8A" w:rsidRDefault="006F0B6F" w:rsidP="006F0B6F">
      <w:pPr>
        <w:pStyle w:val="aa"/>
        <w:spacing w:after="163"/>
        <w:rPr>
          <w:rFonts w:hint="eastAsia"/>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跟倾向与文本的主题，所以，可以将这两个向量进行拼接作为文本最终的特征向量，其表示公式如下：</w:t>
      </w:r>
    </w:p>
    <w:p w:rsidR="00EA5E8A" w:rsidRPr="00EA5E8A" w:rsidRDefault="001219F6" w:rsidP="00EA5E8A">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EA5E8A" w:rsidRPr="00EA5E8A" w:rsidRDefault="00EA5E8A" w:rsidP="00EA5E8A">
      <w:pPr>
        <w:ind w:firstLine="420"/>
        <w:rPr>
          <w:lang w:eastAsia="x-none"/>
        </w:rPr>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0" w:name="_Toc468375526"/>
      <w:r w:rsidRPr="00EA5E8A">
        <w:rPr>
          <w:rFonts w:hint="eastAsia"/>
        </w:rPr>
        <w:lastRenderedPageBreak/>
        <w:t>基于</w:t>
      </w:r>
      <w:r w:rsidRPr="00EA5E8A">
        <w:rPr>
          <w:rFonts w:hint="eastAsia"/>
        </w:rPr>
        <w:t>SGD</w:t>
      </w:r>
      <w:r w:rsidRPr="00EA5E8A">
        <w:rPr>
          <w:rFonts w:hint="eastAsia"/>
        </w:rPr>
        <w:t>的文本倾向分类</w:t>
      </w:r>
      <w:bookmarkEnd w:id="80"/>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1" w:name="_Toc468375527"/>
      <w:r>
        <w:rPr>
          <w:rFonts w:hint="eastAsia"/>
        </w:rPr>
        <w:t>文本倾向分析算法的并行化实现</w:t>
      </w:r>
      <w:bookmarkEnd w:id="81"/>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处理，本节是针对豆瓣电影评论倾向分析系统中相关算法的并行化实现，主要从三个方面来提高整个系统训练模型的效率，首先，在文本预处理方面对于文本的</w:t>
      </w:r>
      <w:proofErr w:type="gramStart"/>
      <w:r>
        <w:rPr>
          <w:rFonts w:hint="eastAsia"/>
        </w:rPr>
        <w:t>切词操作</w:t>
      </w:r>
      <w:proofErr w:type="gramEnd"/>
      <w:r>
        <w:rPr>
          <w:rFonts w:hint="eastAsia"/>
        </w:rPr>
        <w:t>可以将其移植到</w:t>
      </w:r>
      <w:r>
        <w:rPr>
          <w:rFonts w:hint="eastAsia"/>
        </w:rPr>
        <w:t>Spark</w:t>
      </w:r>
      <w:r>
        <w:rPr>
          <w:rFonts w:hint="eastAsia"/>
        </w:rPr>
        <w:t>平台上进行，</w:t>
      </w:r>
      <w:proofErr w:type="gramStart"/>
      <w:r>
        <w:rPr>
          <w:rFonts w:hint="eastAsia"/>
        </w:rPr>
        <w:t>将切词处理</w:t>
      </w:r>
      <w:proofErr w:type="gramEnd"/>
      <w:r>
        <w:rPr>
          <w:rFonts w:hint="eastAsia"/>
        </w:rPr>
        <w:t>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2" w:name="_Toc468375528"/>
      <w:r>
        <w:rPr>
          <w:rFonts w:hint="eastAsia"/>
        </w:rPr>
        <w:t>针对文本分词处理的并行化实现</w:t>
      </w:r>
      <w:bookmarkEnd w:id="82"/>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33" type="#_x0000_t75" style="width:262.8pt;height:137.85pt" o:ole="">
            <v:imagedata r:id="rId57" o:title=""/>
          </v:shape>
          <o:OLEObject Type="Embed" ProgID="Visio.Drawing.15" ShapeID="_x0000_i1033" DrawAspect="Content" ObjectID="_1542133495" r:id="rId58"/>
        </w:object>
      </w:r>
    </w:p>
    <w:p w:rsidR="00010E87" w:rsidRDefault="00010E87" w:rsidP="00010E87">
      <w:pPr>
        <w:pStyle w:val="aa"/>
        <w:spacing w:after="163"/>
        <w:rPr>
          <w:rFonts w:hint="eastAsia"/>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FD62EC" w:rsidP="0059417D">
      <w:pPr>
        <w:pStyle w:val="af1"/>
        <w:spacing w:before="163"/>
      </w:pPr>
      <w:r>
        <w:rPr>
          <w:noProof/>
        </w:rPr>
        <w:drawing>
          <wp:inline distT="0" distB="0" distL="0" distR="0" wp14:anchorId="1A275079" wp14:editId="71470413">
            <wp:extent cx="3978259" cy="2223821"/>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6083" cy="2239375"/>
                    </a:xfrm>
                    <a:prstGeom prst="rect">
                      <a:avLst/>
                    </a:prstGeom>
                  </pic:spPr>
                </pic:pic>
              </a:graphicData>
            </a:graphic>
          </wp:inline>
        </w:drawing>
      </w:r>
    </w:p>
    <w:p w:rsidR="0059417D" w:rsidRDefault="0059417D" w:rsidP="0059417D">
      <w:pPr>
        <w:pStyle w:val="aa"/>
        <w:spacing w:after="163"/>
        <w:rPr>
          <w:rFonts w:hint="eastAsia"/>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lastRenderedPageBreak/>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3" w:name="_Toc468375529"/>
      <w:r>
        <w:rPr>
          <w:rFonts w:hint="eastAsia"/>
        </w:rPr>
        <w:t>针对</w:t>
      </w:r>
      <w:r>
        <w:rPr>
          <w:rFonts w:hint="eastAsia"/>
        </w:rPr>
        <w:t>LDA</w:t>
      </w:r>
      <w:r>
        <w:rPr>
          <w:rFonts w:hint="eastAsia"/>
        </w:rPr>
        <w:t>算法的并行化实现</w:t>
      </w:r>
      <w:bookmarkEnd w:id="83"/>
    </w:p>
    <w:p w:rsidR="00FD62EC" w:rsidRDefault="00FD62EC" w:rsidP="00FD62EC">
      <w:pPr>
        <w:ind w:firstLine="420"/>
      </w:pPr>
      <w:r>
        <w:rPr>
          <w:rFonts w:hint="eastAsia"/>
        </w:rPr>
        <w:t>LDA</w:t>
      </w:r>
      <w:r>
        <w:rPr>
          <w:rFonts w:hint="eastAsia"/>
        </w:rPr>
        <w:t>算法的并行化实现是采用</w:t>
      </w:r>
      <w:r>
        <w:rPr>
          <w:rFonts w:hint="eastAsia"/>
        </w:rPr>
        <w:t>Spark</w:t>
      </w:r>
      <w:r>
        <w:t>LDA</w:t>
      </w:r>
      <w:r>
        <w:rPr>
          <w:rFonts w:hint="eastAsia"/>
        </w:rPr>
        <w:t>的实现方式，</w:t>
      </w:r>
      <w:r>
        <w:rPr>
          <w:rFonts w:hint="eastAsia"/>
        </w:rPr>
        <w:t>SparkLD</w:t>
      </w:r>
      <w:r>
        <w:t>A</w:t>
      </w:r>
      <w:r>
        <w:rPr>
          <w:rFonts w:hint="eastAsia"/>
        </w:rPr>
        <w:t>主要有两种方式实现并行化</w:t>
      </w:r>
      <w:r>
        <w:t>LDA:</w:t>
      </w:r>
      <w:r>
        <w:rPr>
          <w:rFonts w:hint="eastAsia"/>
        </w:rPr>
        <w:t>1.</w:t>
      </w:r>
      <w:r>
        <w:rPr>
          <w:rFonts w:hint="eastAsia"/>
        </w:rPr>
        <w:t>基于</w:t>
      </w:r>
      <w:r>
        <w:rPr>
          <w:rFonts w:hint="eastAsia"/>
        </w:rPr>
        <w:t>gibbs</w:t>
      </w:r>
      <w:r>
        <w:t xml:space="preserve"> sampling</w:t>
      </w:r>
      <w:r>
        <w:rPr>
          <w:rFonts w:hint="eastAsia"/>
        </w:rPr>
        <w:t>原理和使用</w:t>
      </w:r>
      <w:r>
        <w:rPr>
          <w:rFonts w:hint="eastAsia"/>
        </w:rPr>
        <w:t>GraphX</w:t>
      </w:r>
      <w:r>
        <w:rPr>
          <w:rFonts w:hint="eastAsia"/>
        </w:rPr>
        <w:t>实现</w:t>
      </w:r>
      <w:r>
        <w:rPr>
          <w:rFonts w:hint="eastAsia"/>
        </w:rPr>
        <w:t>LDA,2.</w:t>
      </w:r>
      <w:r>
        <w:rPr>
          <w:rFonts w:hint="eastAsia"/>
        </w:rPr>
        <w:t>基于变分推断原理实现的</w:t>
      </w:r>
      <w:r>
        <w:rPr>
          <w:rFonts w:hint="eastAsia"/>
        </w:rPr>
        <w:t>LDA</w:t>
      </w:r>
      <w:r>
        <w:t>.</w:t>
      </w:r>
      <w:r>
        <w:rPr>
          <w:rFonts w:hint="eastAsia"/>
        </w:rPr>
        <w:t>这两种实现方式使用了不同的思想，第一种基于</w:t>
      </w:r>
      <w:r>
        <w:rPr>
          <w:rFonts w:hint="eastAsia"/>
        </w:rPr>
        <w:t>Graph</w:t>
      </w:r>
      <w:r>
        <w:t>X</w:t>
      </w:r>
      <w:r>
        <w:rPr>
          <w:rFonts w:hint="eastAsia"/>
        </w:rPr>
        <w:t>实现的</w:t>
      </w:r>
      <w:r>
        <w:t>LDA</w:t>
      </w:r>
      <w:r>
        <w:rPr>
          <w:rFonts w:hint="eastAsia"/>
        </w:rPr>
        <w:t>算法被称为</w:t>
      </w:r>
      <w:r>
        <w:rPr>
          <w:rFonts w:hint="eastAsia"/>
        </w:rPr>
        <w:t>Spark</w:t>
      </w:r>
      <w:r>
        <w:t xml:space="preserve"> EM LDA</w:t>
      </w:r>
      <w:r>
        <w:rPr>
          <w:rFonts w:hint="eastAsia"/>
        </w:rPr>
        <w:t>算法，通过图算法来训练模型，第二种采用采样的方式，每次抽取一些训练文档训练模型，通过多次训练，得到最终的模型，这种方式被称为</w:t>
      </w:r>
      <w:r>
        <w:rPr>
          <w:rFonts w:hint="eastAsia"/>
        </w:rPr>
        <w:t>Spark</w:t>
      </w:r>
      <w:r>
        <w:t xml:space="preserve"> Online LDA. Spark EM LDA</w:t>
      </w:r>
      <w:r>
        <w:rPr>
          <w:rFonts w:hint="eastAsia"/>
        </w:rPr>
        <w:t>采用</w:t>
      </w:r>
      <w:r>
        <w:rPr>
          <w:rFonts w:hint="eastAsia"/>
        </w:rPr>
        <w:t>gibbs</w:t>
      </w:r>
      <w:r>
        <w:rPr>
          <w:rFonts w:hint="eastAsia"/>
        </w:rPr>
        <w:t>采样原理估计模型参数，</w:t>
      </w:r>
      <w:r>
        <w:rPr>
          <w:rFonts w:hint="eastAsia"/>
        </w:rPr>
        <w:t>Spark</w:t>
      </w:r>
      <w:r>
        <w:t xml:space="preserve"> Online LDA</w:t>
      </w:r>
      <w:r>
        <w:rPr>
          <w:rFonts w:hint="eastAsia"/>
        </w:rPr>
        <w:t>使用贝叶斯变分推断原理估计参数。同时</w:t>
      </w:r>
      <w:r w:rsidRPr="008218C4">
        <w:rPr>
          <w:rFonts w:hint="eastAsia"/>
        </w:rPr>
        <w:t>，</w:t>
      </w:r>
      <w:r w:rsidRPr="008218C4">
        <w:t>在模型存储上，</w:t>
      </w:r>
      <w:r w:rsidRPr="008218C4">
        <w:t>Spark EM LDA</w:t>
      </w:r>
      <w:r w:rsidRPr="008218C4">
        <w:t>将训练的主题</w:t>
      </w:r>
      <w:r w:rsidRPr="008218C4">
        <w:t>-</w:t>
      </w:r>
      <w:r w:rsidRPr="008218C4">
        <w:t>词模型存储在</w:t>
      </w:r>
      <w:r w:rsidRPr="008218C4">
        <w:t>GraphX</w:t>
      </w:r>
      <w:r w:rsidRPr="008218C4">
        <w:t>图顶点上，属于分布式存储方式。</w:t>
      </w:r>
      <w:r w:rsidRPr="008218C4">
        <w:t>Spark Online</w:t>
      </w:r>
      <w:r w:rsidRPr="008218C4">
        <w:t>使用矩阵来存储主题</w:t>
      </w:r>
      <w:r w:rsidRPr="008218C4">
        <w:t>-</w:t>
      </w:r>
      <w:r w:rsidRPr="008218C4">
        <w:t>词模型，属于本地模型。</w:t>
      </w:r>
    </w:p>
    <w:p w:rsidR="00FD62EC" w:rsidRDefault="00FD62EC" w:rsidP="00FD62EC">
      <w:pPr>
        <w:ind w:firstLine="420"/>
      </w:pPr>
      <w:r>
        <w:rPr>
          <w:rFonts w:hint="eastAsia"/>
        </w:rPr>
        <w:t>本系统主要采用</w:t>
      </w:r>
      <w:r>
        <w:rPr>
          <w:rFonts w:hint="eastAsia"/>
        </w:rPr>
        <w:t>Spark</w:t>
      </w:r>
      <w:r>
        <w:t xml:space="preserve"> EM LDA</w:t>
      </w:r>
      <w:r>
        <w:rPr>
          <w:rFonts w:hint="eastAsia"/>
        </w:rPr>
        <w:t>作为</w:t>
      </w:r>
      <w:r>
        <w:rPr>
          <w:rFonts w:hint="eastAsia"/>
        </w:rPr>
        <w:t>LDA</w:t>
      </w:r>
      <w:r>
        <w:rPr>
          <w:rFonts w:hint="eastAsia"/>
        </w:rPr>
        <w:t>算法的并行化实现方式，该方式采用图来存储主题</w:t>
      </w:r>
      <w:r>
        <w:rPr>
          <w:rFonts w:hint="eastAsia"/>
        </w:rPr>
        <w:t>-</w:t>
      </w:r>
      <w:r>
        <w:rPr>
          <w:rFonts w:hint="eastAsia"/>
        </w:rPr>
        <w:t>词模型，并可以将其分布到各个节点上，其训练</w:t>
      </w:r>
      <w:r>
        <w:rPr>
          <w:rFonts w:hint="eastAsia"/>
        </w:rPr>
        <w:t>LDA</w:t>
      </w:r>
      <w:r>
        <w:rPr>
          <w:rFonts w:hint="eastAsia"/>
        </w:rPr>
        <w:t>的过程如下所示：</w:t>
      </w:r>
    </w:p>
    <w:p w:rsidR="00FD62EC" w:rsidRDefault="00FD62EC" w:rsidP="0020371A">
      <w:pPr>
        <w:ind w:firstLine="420"/>
        <w:jc w:val="center"/>
      </w:pPr>
      <w:r>
        <w:rPr>
          <w:noProof/>
        </w:rPr>
        <w:lastRenderedPageBreak/>
        <w:drawing>
          <wp:inline distT="0" distB="0" distL="0" distR="0" wp14:anchorId="4C74501A" wp14:editId="2531D162">
            <wp:extent cx="4557053" cy="4871924"/>
            <wp:effectExtent l="0" t="0" r="0" b="508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2186" cy="4877412"/>
                    </a:xfrm>
                    <a:prstGeom prst="rect">
                      <a:avLst/>
                    </a:prstGeom>
                    <a:noFill/>
                    <a:ln>
                      <a:noFill/>
                    </a:ln>
                  </pic:spPr>
                </pic:pic>
              </a:graphicData>
            </a:graphic>
          </wp:inline>
        </w:drawing>
      </w:r>
    </w:p>
    <w:p w:rsidR="00FD62EC" w:rsidRPr="0020371A" w:rsidRDefault="00FD62EC" w:rsidP="00FD62EC">
      <w:pPr>
        <w:ind w:firstLine="420"/>
        <w:rPr>
          <w:color w:val="000000" w:themeColor="text1"/>
        </w:rPr>
      </w:pPr>
      <w:r w:rsidRPr="0020371A">
        <w:rPr>
          <w:color w:val="000000" w:themeColor="text1"/>
        </w:rPr>
        <w:t>LDA</w:t>
      </w:r>
      <w:r w:rsidRPr="0020371A">
        <w:rPr>
          <w:color w:val="000000" w:themeColor="text1"/>
        </w:rPr>
        <w:t>实现算法的核心是，为每篇文档的每个</w:t>
      </w:r>
      <w:proofErr w:type="gramStart"/>
      <w:r w:rsidRPr="0020371A">
        <w:rPr>
          <w:color w:val="000000" w:themeColor="text1"/>
        </w:rPr>
        <w:t>词重新</w:t>
      </w:r>
      <w:proofErr w:type="gramEnd"/>
      <w:r w:rsidRPr="0020371A">
        <w:rPr>
          <w:color w:val="000000" w:themeColor="text1"/>
        </w:rPr>
        <w:t>选取主题。这个过程</w:t>
      </w:r>
      <w:r w:rsidRPr="0020371A">
        <w:rPr>
          <w:color w:val="000000" w:themeColor="text1"/>
        </w:rPr>
        <w:t>GraphX</w:t>
      </w:r>
      <w:r w:rsidRPr="0020371A">
        <w:rPr>
          <w:color w:val="000000" w:themeColor="text1"/>
        </w:rPr>
        <w:t>做了巧妙的实现，它以文档到词作为边，以词频作为边数据，把语料库构造成图，把对语料库中每篇文档的每个</w:t>
      </w:r>
      <w:proofErr w:type="gramStart"/>
      <w:r w:rsidRPr="0020371A">
        <w:rPr>
          <w:color w:val="000000" w:themeColor="text1"/>
        </w:rPr>
        <w:t>词操作</w:t>
      </w:r>
      <w:proofErr w:type="gramEnd"/>
      <w:r w:rsidRPr="0020371A">
        <w:rPr>
          <w:color w:val="000000" w:themeColor="text1"/>
        </w:rPr>
        <w:t>转化为在图中每条边上的操作，而对边</w:t>
      </w:r>
      <w:r w:rsidRPr="0020371A">
        <w:rPr>
          <w:color w:val="000000" w:themeColor="text1"/>
        </w:rPr>
        <w:t>RDD</w:t>
      </w:r>
      <w:r w:rsidRPr="0020371A">
        <w:rPr>
          <w:color w:val="000000" w:themeColor="text1"/>
        </w:rPr>
        <w:t>处理是</w:t>
      </w:r>
      <w:r w:rsidRPr="0020371A">
        <w:rPr>
          <w:color w:val="000000" w:themeColor="text1"/>
        </w:rPr>
        <w:t>GraphX</w:t>
      </w:r>
      <w:r w:rsidRPr="0020371A">
        <w:rPr>
          <w:color w:val="000000" w:themeColor="text1"/>
        </w:rPr>
        <w:t>中最常见的</w:t>
      </w:r>
      <w:proofErr w:type="gramStart"/>
      <w:r w:rsidRPr="0020371A">
        <w:rPr>
          <w:color w:val="000000" w:themeColor="text1"/>
        </w:rPr>
        <w:t>的</w:t>
      </w:r>
      <w:proofErr w:type="gramEnd"/>
      <w:r w:rsidRPr="0020371A">
        <w:rPr>
          <w:color w:val="000000" w:themeColor="text1"/>
        </w:rPr>
        <w:t>处理方法。</w:t>
      </w:r>
      <w:r w:rsidRPr="0020371A">
        <w:rPr>
          <w:color w:val="000000" w:themeColor="text1"/>
        </w:rPr>
        <w:t> </w:t>
      </w:r>
    </w:p>
    <w:p w:rsidR="00FD62EC" w:rsidRPr="0020371A" w:rsidRDefault="00FD62EC" w:rsidP="00FD62EC">
      <w:pPr>
        <w:ind w:firstLine="420"/>
        <w:rPr>
          <w:color w:val="000000" w:themeColor="text1"/>
        </w:rPr>
      </w:pPr>
      <w:r w:rsidRPr="0020371A">
        <w:rPr>
          <w:color w:val="000000" w:themeColor="text1"/>
        </w:rPr>
        <w:t>GraphX</w:t>
      </w:r>
      <w:r w:rsidRPr="0020371A">
        <w:rPr>
          <w:color w:val="000000" w:themeColor="text1"/>
        </w:rPr>
        <w:t>把</w:t>
      </w:r>
      <w:r w:rsidRPr="0020371A">
        <w:rPr>
          <w:color w:val="000000" w:themeColor="text1"/>
        </w:rPr>
        <w:t>nkm</w:t>
      </w:r>
      <w:r w:rsidRPr="0020371A">
        <w:rPr>
          <w:color w:val="000000" w:themeColor="text1"/>
        </w:rPr>
        <w:t>、</w:t>
      </w:r>
      <w:r w:rsidRPr="0020371A">
        <w:rPr>
          <w:color w:val="000000" w:themeColor="text1"/>
        </w:rPr>
        <w:t>nkt</w:t>
      </w:r>
      <w:r w:rsidRPr="0020371A">
        <w:rPr>
          <w:color w:val="000000" w:themeColor="text1"/>
        </w:rPr>
        <w:t>矩阵存储在文档顶点和词顶点上，把词频信息存储在边上。它把整个文档聚类结果矩阵、模型矩阵和语料库词频矩阵都表达在</w:t>
      </w:r>
      <w:proofErr w:type="gramStart"/>
      <w:r w:rsidRPr="0020371A">
        <w:rPr>
          <w:color w:val="000000" w:themeColor="text1"/>
        </w:rPr>
        <w:t>图结构</w:t>
      </w:r>
      <w:proofErr w:type="gramEnd"/>
      <w:r w:rsidRPr="0020371A">
        <w:rPr>
          <w:color w:val="000000" w:themeColor="text1"/>
        </w:rPr>
        <w:t>中，把</w:t>
      </w:r>
      <w:r w:rsidRPr="0020371A">
        <w:rPr>
          <w:color w:val="000000" w:themeColor="text1"/>
        </w:rPr>
        <w:t>LDA</w:t>
      </w:r>
      <w:r w:rsidRPr="0020371A">
        <w:rPr>
          <w:color w:val="000000" w:themeColor="text1"/>
        </w:rPr>
        <w:t>算法处理过程表达为对边的遍历处理过程。由于基于</w:t>
      </w:r>
      <w:r w:rsidRPr="0020371A">
        <w:rPr>
          <w:color w:val="000000" w:themeColor="text1"/>
        </w:rPr>
        <w:t>gibbs</w:t>
      </w:r>
      <w:r w:rsidRPr="0020371A">
        <w:rPr>
          <w:color w:val="000000" w:themeColor="text1"/>
        </w:rPr>
        <w:t>采用的</w:t>
      </w:r>
      <w:r w:rsidRPr="0020371A">
        <w:rPr>
          <w:color w:val="000000" w:themeColor="text1"/>
        </w:rPr>
        <w:t>LDA</w:t>
      </w:r>
      <w:r w:rsidRPr="0020371A">
        <w:rPr>
          <w:color w:val="000000" w:themeColor="text1"/>
        </w:rPr>
        <w:t>可方便的建模成图，又由机器学习的多轮迭代性质，</w:t>
      </w:r>
      <w:r w:rsidRPr="0020371A">
        <w:rPr>
          <w:color w:val="000000" w:themeColor="text1"/>
        </w:rPr>
        <w:t>Spark</w:t>
      </w:r>
      <w:r w:rsidRPr="0020371A">
        <w:rPr>
          <w:color w:val="000000" w:themeColor="text1"/>
        </w:rPr>
        <w:t>将其简单高效地实现在</w:t>
      </w:r>
      <w:r w:rsidRPr="0020371A">
        <w:rPr>
          <w:color w:val="000000" w:themeColor="text1"/>
        </w:rPr>
        <w:t>GraphX</w:t>
      </w:r>
      <w:r w:rsidRPr="0020371A">
        <w:rPr>
          <w:color w:val="000000" w:themeColor="text1"/>
        </w:rPr>
        <w:t>之上，形成了</w:t>
      </w:r>
      <w:r w:rsidRPr="0020371A">
        <w:rPr>
          <w:color w:val="000000" w:themeColor="text1"/>
        </w:rPr>
        <w:t>Spark MLlib LDA</w:t>
      </w:r>
      <w:r w:rsidRPr="0020371A">
        <w:rPr>
          <w:color w:val="000000" w:themeColor="text1"/>
        </w:rPr>
        <w:t>。</w:t>
      </w:r>
    </w:p>
    <w:p w:rsidR="00FD62EC" w:rsidRDefault="00FD62EC" w:rsidP="0020371A">
      <w:pPr>
        <w:pStyle w:val="3"/>
        <w:spacing w:before="163" w:after="163"/>
      </w:pPr>
      <w:bookmarkStart w:id="84" w:name="_Toc468375530"/>
      <w:r w:rsidRPr="008218C4">
        <w:rPr>
          <w:rFonts w:hint="eastAsia"/>
        </w:rPr>
        <w:t>针对</w:t>
      </w:r>
      <w:r w:rsidRPr="008218C4">
        <w:rPr>
          <w:rFonts w:hint="eastAsia"/>
        </w:rPr>
        <w:t>Doc</w:t>
      </w:r>
      <w:r w:rsidRPr="008218C4">
        <w:t>2vec</w:t>
      </w:r>
      <w:r w:rsidRPr="008218C4">
        <w:rPr>
          <w:rFonts w:hint="eastAsia"/>
        </w:rPr>
        <w:t>算法的并行化实现</w:t>
      </w:r>
      <w:bookmarkEnd w:id="84"/>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lastRenderedPageBreak/>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w:t>
      </w:r>
      <w:proofErr w:type="gramStart"/>
      <w:r>
        <w:rPr>
          <w:rFonts w:hint="eastAsia"/>
        </w:rPr>
        <w:t>行独立</w:t>
      </w:r>
      <w:proofErr w:type="gramEnd"/>
      <w:r>
        <w:rPr>
          <w:rFonts w:hint="eastAsia"/>
        </w:rPr>
        <w:t>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FD62EC" w:rsidP="00091400">
      <w:pPr>
        <w:pStyle w:val="af1"/>
        <w:spacing w:before="163"/>
      </w:pPr>
      <w:r w:rsidRPr="004D3F23">
        <w:rPr>
          <w:noProof/>
        </w:rPr>
        <w:drawing>
          <wp:inline distT="0" distB="0" distL="0" distR="0" wp14:anchorId="033A7193" wp14:editId="7423C72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091400" w:rsidRDefault="00091400" w:rsidP="00091400">
      <w:pPr>
        <w:pStyle w:val="aa"/>
        <w:spacing w:after="163"/>
        <w:rPr>
          <w:rFonts w:hint="eastAsia"/>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FD62EC" w:rsidP="00850F3F">
      <w:pPr>
        <w:pStyle w:val="af1"/>
        <w:spacing w:before="163"/>
      </w:pPr>
      <w:r>
        <w:rPr>
          <w:noProof/>
        </w:rPr>
        <w:lastRenderedPageBreak/>
        <w:drawing>
          <wp:inline distT="0" distB="0" distL="0" distR="0" wp14:anchorId="1B9B15B5" wp14:editId="279C8DB5">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850F3F" w:rsidRDefault="00850F3F" w:rsidP="00850F3F">
      <w:pPr>
        <w:pStyle w:val="aa"/>
        <w:spacing w:after="163"/>
        <w:rPr>
          <w:rFonts w:hint="eastAsia"/>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FD62EC" w:rsidP="001B6202">
      <w:pPr>
        <w:pStyle w:val="af1"/>
        <w:spacing w:before="163"/>
      </w:pPr>
      <w:r>
        <w:rPr>
          <w:rFonts w:hint="eastAsia"/>
          <w:noProof/>
        </w:rPr>
        <w:drawing>
          <wp:inline distT="0" distB="0" distL="0" distR="0" wp14:anchorId="3BF52123" wp14:editId="46050106">
            <wp:extent cx="2146844" cy="2553005"/>
            <wp:effectExtent l="0" t="0" r="635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70206" cy="2580787"/>
                    </a:xfrm>
                    <a:prstGeom prst="rect">
                      <a:avLst/>
                    </a:prstGeom>
                  </pic:spPr>
                </pic:pic>
              </a:graphicData>
            </a:graphic>
          </wp:inline>
        </w:drawing>
      </w:r>
    </w:p>
    <w:p w:rsidR="001B6202" w:rsidRDefault="001B6202" w:rsidP="001B6202">
      <w:pPr>
        <w:pStyle w:val="aa"/>
        <w:spacing w:after="163"/>
        <w:rPr>
          <w:rFonts w:hint="eastAsia"/>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w:t>
      </w:r>
      <w:proofErr w:type="gramStart"/>
      <w:r>
        <w:rPr>
          <w:rFonts w:hint="eastAsia"/>
        </w:rPr>
        <w:t>带权负</w:t>
      </w:r>
      <w:proofErr w:type="gramEnd"/>
      <w:r>
        <w:rPr>
          <w:rFonts w:hint="eastAsia"/>
        </w:rPr>
        <w:t>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1219F6"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w:lastRenderedPageBreak/>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1219F6"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1219F6"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1219F6"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rPr>
          <w:rFonts w:hint="eastAsia"/>
        </w:rPr>
      </w:pPr>
      <w:r>
        <w:rPr>
          <w:noProof/>
        </w:rPr>
        <mc:AlternateContent>
          <mc:Choice Requires="wps">
            <w:drawing>
              <wp:anchor distT="45720" distB="45720" distL="114300" distR="114300" simplePos="0" relativeHeight="251663360" behindDoc="0" locked="0" layoutInCell="1" allowOverlap="1" wp14:anchorId="795D9DFD" wp14:editId="1782F297">
                <wp:simplePos x="0" y="0"/>
                <wp:positionH relativeFrom="column">
                  <wp:posOffset>974090</wp:posOffset>
                </wp:positionH>
                <wp:positionV relativeFrom="paragraph">
                  <wp:posOffset>686435</wp:posOffset>
                </wp:positionV>
                <wp:extent cx="4023360" cy="2735580"/>
                <wp:effectExtent l="0" t="0" r="1524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735580"/>
                        </a:xfrm>
                        <a:prstGeom prst="rect">
                          <a:avLst/>
                        </a:prstGeom>
                        <a:solidFill>
                          <a:srgbClr val="FFFFFF"/>
                        </a:solidFill>
                        <a:ln w="9525">
                          <a:solidFill>
                            <a:srgbClr val="000000"/>
                          </a:solidFill>
                          <a:miter lim="800000"/>
                          <a:headEnd/>
                          <a:tailEnd/>
                        </a:ln>
                      </wps:spPr>
                      <wps:txbx>
                        <w:txbxContent>
                          <w:p w:rsidR="00D55AF4" w:rsidRDefault="00D55AF4"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D55AF4" w:rsidRPr="003300D8" w:rsidRDefault="00D55AF4" w:rsidP="00FD62EC">
                            <w:pPr>
                              <w:pStyle w:val="aff6"/>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D55AF4" w:rsidRPr="003300D8" w:rsidRDefault="00D55AF4" w:rsidP="00FD62EC">
                            <w:pPr>
                              <w:pStyle w:val="aff6"/>
                              <w:ind w:left="360" w:firstLineChars="0" w:firstLine="0"/>
                              <w:rPr>
                                <w:rFonts w:ascii="Times New Roman" w:hAnsi="Times New Roman" w:cs="Times New Roman"/>
                              </w:rPr>
                            </w:pPr>
                            <w:r w:rsidRPr="003300D8">
                              <w:rPr>
                                <w:rFonts w:ascii="Times New Roman" w:hAnsi="Times New Roman" w:cs="Times New Roman"/>
                              </w:rPr>
                              <w:t>{</w:t>
                            </w:r>
                          </w:p>
                          <w:p w:rsidR="00D55AF4" w:rsidRPr="003300D8" w:rsidRDefault="00D55AF4"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D55AF4" w:rsidRPr="003300D8" w:rsidRDefault="00D55AF4"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D55AF4" w:rsidRPr="003300D8" w:rsidRDefault="00D55AF4"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D55AF4" w:rsidRPr="003300D8" w:rsidRDefault="00D55AF4"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D55AF4" w:rsidRPr="003300D8" w:rsidRDefault="00D55AF4" w:rsidP="00FD62EC">
                            <w:pPr>
                              <w:ind w:firstLine="360"/>
                            </w:pPr>
                            <w:r w:rsidRPr="003300D8">
                              <w:t>}</w:t>
                            </w:r>
                          </w:p>
                          <w:p w:rsidR="00D55AF4" w:rsidRPr="003300D8" w:rsidRDefault="00D55AF4" w:rsidP="00FD62EC">
                            <w:pPr>
                              <w:pStyle w:val="aff6"/>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D55AF4" w:rsidRDefault="00D55AF4" w:rsidP="00FD62EC">
                            <w:pPr>
                              <w:pStyle w:val="aff6"/>
                              <w:ind w:left="360" w:firstLineChars="0" w:firstLine="0"/>
                            </w:pPr>
                            <w:r>
                              <w:t>{</w:t>
                            </w:r>
                          </w:p>
                          <w:p w:rsidR="00D55AF4" w:rsidRDefault="00D55AF4" w:rsidP="00FD62EC">
                            <w:pPr>
                              <w:pStyle w:val="aff6"/>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D55AF4" w:rsidRPr="00F367AE" w:rsidRDefault="00D55AF4" w:rsidP="00FD62EC">
                            <w:pPr>
                              <w:pStyle w:val="aff6"/>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5D9DFD" id="_x0000_t202" coordsize="21600,21600" o:spt="202" path="m,l,21600r21600,l21600,xe">
                <v:stroke joinstyle="miter"/>
                <v:path gradientshapeok="t" o:connecttype="rect"/>
              </v:shapetype>
              <v:shape id="文本框 2" o:spid="_x0000_s1026" type="#_x0000_t202" style="position:absolute;left:0;text-align:left;margin-left:76.7pt;margin-top:54.05pt;width:316.8pt;height:21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">
                <v:textbox>
                  <w:txbxContent>
                    <w:p w:rsidR="00D55AF4" w:rsidRDefault="00D55AF4"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D55AF4" w:rsidRPr="003300D8" w:rsidRDefault="00D55AF4" w:rsidP="00FD62EC">
                      <w:pPr>
                        <w:pStyle w:val="aff6"/>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D55AF4" w:rsidRPr="003300D8" w:rsidRDefault="00D55AF4" w:rsidP="00FD62EC">
                      <w:pPr>
                        <w:pStyle w:val="aff6"/>
                        <w:ind w:left="360" w:firstLineChars="0" w:firstLine="0"/>
                        <w:rPr>
                          <w:rFonts w:ascii="Times New Roman" w:hAnsi="Times New Roman" w:cs="Times New Roman"/>
                        </w:rPr>
                      </w:pPr>
                      <w:r w:rsidRPr="003300D8">
                        <w:rPr>
                          <w:rFonts w:ascii="Times New Roman" w:hAnsi="Times New Roman" w:cs="Times New Roman"/>
                        </w:rPr>
                        <w:t>{</w:t>
                      </w:r>
                    </w:p>
                    <w:p w:rsidR="00D55AF4" w:rsidRPr="003300D8" w:rsidRDefault="00D55AF4"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D55AF4" w:rsidRPr="003300D8" w:rsidRDefault="00D55AF4"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D55AF4" w:rsidRPr="003300D8" w:rsidRDefault="00D55AF4"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D55AF4" w:rsidRPr="003300D8" w:rsidRDefault="00D55AF4"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D55AF4" w:rsidRPr="003300D8" w:rsidRDefault="00D55AF4" w:rsidP="00FD62EC">
                      <w:pPr>
                        <w:ind w:firstLine="360"/>
                      </w:pPr>
                      <w:r w:rsidRPr="003300D8">
                        <w:t>}</w:t>
                      </w:r>
                    </w:p>
                    <w:p w:rsidR="00D55AF4" w:rsidRPr="003300D8" w:rsidRDefault="00D55AF4" w:rsidP="00FD62EC">
                      <w:pPr>
                        <w:pStyle w:val="aff6"/>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D55AF4" w:rsidRDefault="00D55AF4" w:rsidP="00FD62EC">
                      <w:pPr>
                        <w:pStyle w:val="aff6"/>
                        <w:ind w:left="360" w:firstLineChars="0" w:firstLine="0"/>
                      </w:pPr>
                      <w:r>
                        <w:t>{</w:t>
                      </w:r>
                    </w:p>
                    <w:p w:rsidR="00D55AF4" w:rsidRDefault="00D55AF4" w:rsidP="00FD62EC">
                      <w:pPr>
                        <w:pStyle w:val="aff6"/>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D55AF4" w:rsidRPr="00F367AE" w:rsidRDefault="00D55AF4" w:rsidP="00FD62EC">
                      <w:pPr>
                        <w:pStyle w:val="aff6"/>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A93B97" w:rsidRDefault="003300D8" w:rsidP="00A93B97">
      <w:pPr>
        <w:ind w:firstLine="420"/>
      </w:pPr>
      <w:r>
        <w:rPr>
          <w:noProof/>
        </w:rPr>
        <w:lastRenderedPageBreak/>
        <mc:AlternateContent>
          <mc:Choice Requires="wps">
            <w:drawing>
              <wp:anchor distT="45720" distB="45720" distL="114300" distR="114300" simplePos="0" relativeHeight="251662336" behindDoc="0" locked="0" layoutInCell="1" allowOverlap="1" wp14:anchorId="4F1B2A97" wp14:editId="603DB1E7">
                <wp:simplePos x="0" y="0"/>
                <wp:positionH relativeFrom="column">
                  <wp:posOffset>749753</wp:posOffset>
                </wp:positionH>
                <wp:positionV relativeFrom="paragraph">
                  <wp:posOffset>1636032</wp:posOffset>
                </wp:positionV>
                <wp:extent cx="4059555" cy="3057525"/>
                <wp:effectExtent l="0" t="0" r="17145" b="2857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3057525"/>
                        </a:xfrm>
                        <a:prstGeom prst="rect">
                          <a:avLst/>
                        </a:prstGeom>
                        <a:solidFill>
                          <a:srgbClr val="FFFFFF"/>
                        </a:solidFill>
                        <a:ln w="9525">
                          <a:solidFill>
                            <a:srgbClr val="000000"/>
                          </a:solidFill>
                          <a:miter lim="800000"/>
                          <a:headEnd/>
                          <a:tailEnd/>
                        </a:ln>
                      </wps:spPr>
                      <wps:txbx>
                        <w:txbxContent>
                          <w:p w:rsidR="00D55AF4" w:rsidRDefault="00D55AF4" w:rsidP="00FD62EC">
                            <w:r>
                              <w:rPr>
                                <w:rFonts w:hint="eastAsia"/>
                              </w:rPr>
                              <w:t>输入</w:t>
                            </w:r>
                            <w:r>
                              <w:t>：</w:t>
                            </w:r>
                          </w:p>
                          <w:p w:rsidR="00D55AF4" w:rsidRPr="003300D8" w:rsidRDefault="00D55AF4" w:rsidP="00FD62EC">
                            <w:pPr>
                              <w:pStyle w:val="aff6"/>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D55AF4" w:rsidRPr="003300D8" w:rsidRDefault="00D55AF4" w:rsidP="00FD62EC">
                            <w:pPr>
                              <w:pStyle w:val="aff6"/>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D55AF4" w:rsidRDefault="00D55AF4"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D55AF4" w:rsidRDefault="00D55AF4" w:rsidP="00FD62EC">
                            <w:r>
                              <w:t>训练：</w:t>
                            </w:r>
                          </w:p>
                          <w:p w:rsidR="00D55AF4" w:rsidRPr="003300D8" w:rsidRDefault="00D55AF4"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D55AF4" w:rsidRPr="003300D8" w:rsidRDefault="00D55AF4"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D55AF4" w:rsidRPr="003300D8" w:rsidRDefault="00D55AF4"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D55AF4" w:rsidRPr="003300D8" w:rsidRDefault="00D55AF4"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B2A97" id="_x0000_s1027" type="#_x0000_t202" style="position:absolute;left:0;text-align:left;margin-left:59.05pt;margin-top:128.8pt;width:319.65pt;height:240.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">
                <v:textbox>
                  <w:txbxContent>
                    <w:p w:rsidR="00D55AF4" w:rsidRDefault="00D55AF4" w:rsidP="00FD62EC">
                      <w:r>
                        <w:rPr>
                          <w:rFonts w:hint="eastAsia"/>
                        </w:rPr>
                        <w:t>输入</w:t>
                      </w:r>
                      <w:r>
                        <w:t>：</w:t>
                      </w:r>
                    </w:p>
                    <w:p w:rsidR="00D55AF4" w:rsidRPr="003300D8" w:rsidRDefault="00D55AF4" w:rsidP="00FD62EC">
                      <w:pPr>
                        <w:pStyle w:val="aff6"/>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D55AF4" w:rsidRPr="003300D8" w:rsidRDefault="00D55AF4" w:rsidP="00FD62EC">
                      <w:pPr>
                        <w:pStyle w:val="aff6"/>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D55AF4" w:rsidRDefault="00D55AF4"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D55AF4" w:rsidRDefault="00D55AF4" w:rsidP="00FD62EC">
                      <w:r>
                        <w:t>训练：</w:t>
                      </w:r>
                    </w:p>
                    <w:p w:rsidR="00D55AF4" w:rsidRPr="003300D8" w:rsidRDefault="00D55AF4"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D55AF4" w:rsidRPr="003300D8" w:rsidRDefault="00D55AF4"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D55AF4" w:rsidRPr="003300D8" w:rsidRDefault="00D55AF4"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D55AF4" w:rsidRPr="003300D8" w:rsidRDefault="00D55AF4"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w:t>
      </w:r>
      <w:proofErr w:type="gramStart"/>
      <w:r w:rsidR="00FD62EC">
        <w:rPr>
          <w:rFonts w:hint="eastAsia"/>
        </w:rPr>
        <w:t>迭</w:t>
      </w:r>
      <w:r w:rsidR="0002716C">
        <w:rPr>
          <w:rFonts w:hint="eastAsia"/>
        </w:rPr>
        <w:t>带计算</w:t>
      </w:r>
      <w:proofErr w:type="gramEnd"/>
      <w:r w:rsidR="0002716C">
        <w:rPr>
          <w:rFonts w:hint="eastAsia"/>
        </w:rPr>
        <w:t>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，算法的主要思路如下所示：</w:t>
      </w:r>
    </w:p>
    <w:p w:rsidR="0079002F" w:rsidRPr="00E678EC" w:rsidRDefault="0079002F" w:rsidP="0079002F">
      <w:pPr>
        <w:pStyle w:val="2"/>
        <w:spacing w:before="326" w:after="326"/>
        <w:rPr>
          <w:rFonts w:hint="eastAsia"/>
        </w:rPr>
      </w:pPr>
      <w:r>
        <w:rPr>
          <w:rFonts w:hint="eastAsia"/>
        </w:rPr>
        <w:t>本章小结</w:t>
      </w:r>
    </w:p>
    <w:p w:rsidR="007C626A" w:rsidRPr="007D413F" w:rsidRDefault="007C626A" w:rsidP="007C626A">
      <w:pPr>
        <w:rPr>
          <w:lang w:val="x-none"/>
        </w:rPr>
        <w:sectPr w:rsidR="007C626A" w:rsidRPr="007D413F" w:rsidSect="00710669">
          <w:headerReference w:type="default" r:id="rId64"/>
          <w:pgSz w:w="11906" w:h="16838"/>
          <w:pgMar w:top="1418" w:right="1418" w:bottom="1418" w:left="1418" w:header="851" w:footer="850" w:gutter="0"/>
          <w:cols w:space="425"/>
          <w:docGrid w:type="lines" w:linePitch="326"/>
        </w:sectPr>
      </w:pPr>
    </w:p>
    <w:p w:rsidR="003E3616" w:rsidRPr="007D413F" w:rsidRDefault="00A93B97" w:rsidP="005B4E72">
      <w:pPr>
        <w:pStyle w:val="1"/>
        <w:spacing w:before="489" w:after="652"/>
      </w:pPr>
      <w:bookmarkStart w:id="85" w:name="_Toc468375531"/>
      <w:r>
        <w:rPr>
          <w:rFonts w:hint="eastAsia"/>
        </w:rPr>
        <w:lastRenderedPageBreak/>
        <w:t>基于电影评论的文本倾向系统实现及验证测试</w:t>
      </w:r>
      <w:bookmarkEnd w:id="85"/>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86" w:name="_Toc468375532"/>
      <w:r>
        <w:rPr>
          <w:rFonts w:hint="eastAsia"/>
        </w:rPr>
        <w:t>系统各模块的实现</w:t>
      </w:r>
      <w:bookmarkEnd w:id="86"/>
    </w:p>
    <w:p w:rsidR="00954E11" w:rsidRDefault="00954E11" w:rsidP="00954E11">
      <w:pPr>
        <w:pStyle w:val="3"/>
        <w:spacing w:before="163" w:after="163"/>
      </w:pPr>
      <w:bookmarkStart w:id="87" w:name="_Toc468375533"/>
      <w:r>
        <w:rPr>
          <w:rFonts w:hint="eastAsia"/>
        </w:rPr>
        <w:t>文本预处理模块实现</w:t>
      </w:r>
      <w:bookmarkEnd w:id="87"/>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954E11" w:rsidP="00FB5CB2">
      <w:pPr>
        <w:pStyle w:val="af1"/>
        <w:spacing w:before="163"/>
      </w:pPr>
      <w:r>
        <w:object w:dxaOrig="7362" w:dyaOrig="7162">
          <v:shape id="_x0000_i1034" type="#_x0000_t75" style="width:311.65pt;height:303.45pt" o:ole="">
            <v:imagedata r:id="rId65" o:title=""/>
          </v:shape>
          <o:OLEObject Type="Embed" ProgID="Visio.Drawing.15" ShapeID="_x0000_i1034" DrawAspect="Content" ObjectID="_1542133496" r:id="rId66"/>
        </w:object>
      </w:r>
    </w:p>
    <w:p w:rsidR="00FB5CB2" w:rsidRDefault="00FB5CB2" w:rsidP="00FB5CB2">
      <w:pPr>
        <w:pStyle w:val="aa"/>
        <w:spacing w:after="163"/>
        <w:rPr>
          <w:rFonts w:hint="eastAsia"/>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w:t>
      </w:r>
      <w:proofErr w:type="gramStart"/>
      <w:r>
        <w:rPr>
          <w:rFonts w:hint="eastAsia"/>
        </w:rPr>
        <w:t>需要爬取的</w:t>
      </w:r>
      <w:proofErr w:type="gramEnd"/>
      <w:r>
        <w:rPr>
          <w:rFonts w:hint="eastAsia"/>
        </w:rPr>
        <w:t>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w:t>
      </w:r>
      <w:proofErr w:type="gramStart"/>
      <w:r>
        <w:rPr>
          <w:rFonts w:hint="eastAsia"/>
        </w:rPr>
        <w:t>调用回调函数</w:t>
      </w:r>
      <w:proofErr w:type="gramEnd"/>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w:t>
      </w:r>
      <w:proofErr w:type="gramStart"/>
      <w:r>
        <w:rPr>
          <w:rFonts w:hint="eastAsia"/>
        </w:rPr>
        <w:t>调函数</w:t>
      </w:r>
      <w:proofErr w:type="gramEnd"/>
      <w:r>
        <w:rPr>
          <w:rFonts w:hint="eastAsia"/>
        </w:rPr>
        <w:t>为</w:t>
      </w:r>
      <w:r>
        <w:rPr>
          <w:rFonts w:hint="eastAsia"/>
        </w:rPr>
        <w:t>Detail</w:t>
      </w:r>
      <w:r>
        <w:t>Page</w:t>
      </w:r>
      <w:r>
        <w:rPr>
          <w:rFonts w:hint="eastAsia"/>
        </w:rPr>
        <w:t>()</w:t>
      </w:r>
      <w:r>
        <w:rPr>
          <w:rFonts w:hint="eastAsia"/>
        </w:rPr>
        <w:t>函数，该函数用来分析详情页中的评论信息，将评论信息主体、打分、评论</w:t>
      </w:r>
      <w:proofErr w:type="gramStart"/>
      <w:r>
        <w:rPr>
          <w:rFonts w:hint="eastAsia"/>
        </w:rPr>
        <w:t>点赞数</w:t>
      </w:r>
      <w:proofErr w:type="gramEnd"/>
      <w:r>
        <w:rPr>
          <w:rFonts w:hint="eastAsia"/>
        </w:rPr>
        <w:t>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w:t>
      </w:r>
      <w:proofErr w:type="gramStart"/>
      <w:r>
        <w:rPr>
          <w:rFonts w:hint="eastAsia"/>
        </w:rPr>
        <w:t>调函数同样</w:t>
      </w:r>
      <w:proofErr w:type="gramEnd"/>
      <w:r>
        <w:rPr>
          <w:rFonts w:hint="eastAsia"/>
        </w:rPr>
        <w:t>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w:t>
      </w:r>
      <w:proofErr w:type="gramStart"/>
      <w:r>
        <w:rPr>
          <w:rFonts w:hint="eastAsia"/>
        </w:rPr>
        <w:t>被爬取</w:t>
      </w:r>
      <w:proofErr w:type="gramEnd"/>
      <w:r>
        <w:rPr>
          <w:rFonts w:hint="eastAsia"/>
        </w:rPr>
        <w:t>完毕后，爬虫结束。</w:t>
      </w:r>
    </w:p>
    <w:p w:rsidR="00954E11" w:rsidRDefault="00954E11" w:rsidP="00954E11">
      <w:r>
        <w:rPr>
          <w:rFonts w:hint="eastAsia"/>
        </w:rPr>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w:t>
      </w:r>
      <w:proofErr w:type="gramStart"/>
      <w:r>
        <w:rPr>
          <w:rFonts w:hint="eastAsia"/>
        </w:rPr>
        <w:t>是对爬取到</w:t>
      </w:r>
      <w:proofErr w:type="gramEnd"/>
      <w:r>
        <w:rPr>
          <w:rFonts w:hint="eastAsia"/>
        </w:rPr>
        <w:t>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w:t>
      </w:r>
      <w:r>
        <w:rPr>
          <w:rFonts w:hint="eastAsia"/>
        </w:rPr>
        <w:lastRenderedPageBreak/>
        <w:t>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w:t>
      </w:r>
      <w:proofErr w:type="gramStart"/>
      <w:r>
        <w:rPr>
          <w:rFonts w:hint="eastAsia"/>
        </w:rPr>
        <w:t>正负级</w:t>
      </w:r>
      <w:proofErr w:type="gramEnd"/>
      <w:r>
        <w:rPr>
          <w:rFonts w:hint="eastAsia"/>
        </w:rPr>
        <w:t>性来计算整个句子的情感值，从而可以为句子标注提供参考系数优化标注结果。下图是基于以上思路的自动化标注模块的程序流程图：</w:t>
      </w:r>
    </w:p>
    <w:p w:rsidR="00954E11" w:rsidRDefault="00954E11" w:rsidP="005A1A13">
      <w:pPr>
        <w:pStyle w:val="af1"/>
        <w:spacing w:before="163"/>
      </w:pPr>
      <w:r>
        <w:object w:dxaOrig="7119" w:dyaOrig="10393">
          <v:shape id="_x0000_i1035" type="#_x0000_t75" style="width:264.85pt;height:387.75pt" o:ole="">
            <v:imagedata r:id="rId67" o:title=""/>
          </v:shape>
          <o:OLEObject Type="Embed" ProgID="Visio.Drawing.15" ShapeID="_x0000_i1035" DrawAspect="Content" ObjectID="_1542133497" r:id="rId68"/>
        </w:object>
      </w:r>
    </w:p>
    <w:p w:rsidR="005A1A13" w:rsidRDefault="005A1A13" w:rsidP="005A1A13">
      <w:pPr>
        <w:pStyle w:val="aa"/>
        <w:spacing w:after="163"/>
        <w:rPr>
          <w:rFonts w:hint="eastAsia"/>
          <w:lang w:eastAsia="zh-CN"/>
        </w:rPr>
      </w:pPr>
      <w:r>
        <w:rPr>
          <w:rFonts w:hint="eastAsia"/>
          <w:lang w:eastAsia="zh-CN"/>
        </w:rPr>
        <w:t>图</w:t>
      </w:r>
      <w:r>
        <w:rPr>
          <w:rFonts w:hint="eastAsia"/>
          <w:lang w:eastAsia="zh-CN"/>
        </w:rPr>
        <w:t>5-</w:t>
      </w:r>
      <w:r>
        <w:rPr>
          <w:lang w:eastAsia="zh-CN"/>
        </w:rPr>
        <w:t xml:space="preserve">2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w:t>
      </w:r>
      <w:proofErr w:type="gramStart"/>
      <w:r>
        <w:rPr>
          <w:rFonts w:hint="eastAsia"/>
        </w:rPr>
        <w:t>切词程序</w:t>
      </w:r>
      <w:proofErr w:type="gramEnd"/>
      <w:r>
        <w:rPr>
          <w:rFonts w:hint="eastAsia"/>
        </w:rPr>
        <w:t>对文本</w:t>
      </w:r>
      <w:proofErr w:type="gramStart"/>
      <w:r>
        <w:rPr>
          <w:rFonts w:hint="eastAsia"/>
        </w:rPr>
        <w:t>进行切词处理</w:t>
      </w:r>
      <w:proofErr w:type="gramEnd"/>
      <w:r>
        <w:rPr>
          <w:rFonts w:hint="eastAsia"/>
        </w:rPr>
        <w:t>，并通过</w:t>
      </w:r>
      <w:r>
        <w:rPr>
          <w:rFonts w:hint="eastAsia"/>
        </w:rPr>
        <w:t>class</w:t>
      </w:r>
      <w:r>
        <w:t>ed_by_label()</w:t>
      </w:r>
      <w:r>
        <w:rPr>
          <w:rFonts w:hint="eastAsia"/>
        </w:rPr>
        <w:t>函数获取到该文本的标签（这里的</w:t>
      </w:r>
      <w:proofErr w:type="gramStart"/>
      <w:r>
        <w:rPr>
          <w:rFonts w:hint="eastAsia"/>
        </w:rPr>
        <w:t>切词过程</w:t>
      </w:r>
      <w:proofErr w:type="gramEnd"/>
      <w:r>
        <w:rPr>
          <w:rFonts w:hint="eastAsia"/>
        </w:rPr>
        <w:t>可以是先通过并行化</w:t>
      </w:r>
      <w:proofErr w:type="gramStart"/>
      <w:r>
        <w:rPr>
          <w:rFonts w:hint="eastAsia"/>
        </w:rPr>
        <w:t>的切词处理</w:t>
      </w:r>
      <w:proofErr w:type="gramEnd"/>
      <w:r>
        <w:rPr>
          <w:rFonts w:hint="eastAsia"/>
        </w:rPr>
        <w:t>后在进行标注）。然后，通过文本标签对文本进行分类，如果标签值大于</w:t>
      </w:r>
      <w:proofErr w:type="gramStart"/>
      <w:r>
        <w:rPr>
          <w:rFonts w:hint="eastAsia"/>
        </w:rPr>
        <w:t>某个正</w:t>
      </w:r>
      <w:proofErr w:type="gramEnd"/>
      <w:r>
        <w:rPr>
          <w:rFonts w:hint="eastAsia"/>
        </w:rPr>
        <w:t>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w:t>
      </w:r>
      <w:r>
        <w:rPr>
          <w:rFonts w:hint="eastAsia"/>
        </w:rPr>
        <w:lastRenderedPageBreak/>
        <w:t>通过该标签值将该评论文本分为正类或负类，通过这种策略遍历所有行后，标注模块结束。</w:t>
      </w:r>
    </w:p>
    <w:p w:rsidR="00954E11" w:rsidRDefault="00954E11" w:rsidP="00954E11">
      <w:pPr>
        <w:pStyle w:val="3"/>
        <w:spacing w:before="163" w:after="163"/>
      </w:pPr>
      <w:bookmarkStart w:id="88" w:name="_Toc468375534"/>
      <w:r>
        <w:rPr>
          <w:rFonts w:hint="eastAsia"/>
        </w:rPr>
        <w:t>文本存储模块实现</w:t>
      </w:r>
      <w:bookmarkEnd w:id="88"/>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w:t>
      </w:r>
      <w:proofErr w:type="gramStart"/>
      <w:r>
        <w:rPr>
          <w:rFonts w:hint="eastAsia"/>
        </w:rPr>
        <w:t>元信息</w:t>
      </w:r>
      <w:proofErr w:type="gramEnd"/>
      <w:r>
        <w:rPr>
          <w:rFonts w:hint="eastAsia"/>
        </w:rPr>
        <w:t>对象，用来查询文件或目录的元信息。</w:t>
      </w:r>
    </w:p>
    <w:p w:rsidR="00954E11" w:rsidRDefault="00954E11" w:rsidP="003669BC">
      <w:pPr>
        <w:pStyle w:val="3"/>
        <w:spacing w:before="163" w:after="163"/>
      </w:pPr>
      <w:bookmarkStart w:id="89" w:name="_Toc468375535"/>
      <w:r>
        <w:rPr>
          <w:rFonts w:hint="eastAsia"/>
        </w:rPr>
        <w:t>文本分析模块实现</w:t>
      </w:r>
      <w:bookmarkEnd w:id="89"/>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w:t>
      </w:r>
      <w:proofErr w:type="gramStart"/>
      <w:r>
        <w:rPr>
          <w:rFonts w:hint="eastAsia"/>
        </w:rPr>
        <w:t>流转图</w:t>
      </w:r>
      <w:proofErr w:type="gramEnd"/>
      <w:r>
        <w:rPr>
          <w:rFonts w:hint="eastAsia"/>
        </w:rPr>
        <w:t>如下所示：</w:t>
      </w:r>
    </w:p>
    <w:p w:rsidR="00954E11" w:rsidRDefault="00954E11" w:rsidP="0019451D">
      <w:pPr>
        <w:pStyle w:val="af1"/>
        <w:spacing w:before="163"/>
      </w:pPr>
      <w:r>
        <w:object w:dxaOrig="9977" w:dyaOrig="9750">
          <v:shape id="_x0000_i1036" type="#_x0000_t75" style="width:365.65pt;height:356.4pt" o:ole="">
            <v:imagedata r:id="rId69" o:title=""/>
          </v:shape>
          <o:OLEObject Type="Embed" ProgID="Visio.Drawing.15" ShapeID="_x0000_i1036" DrawAspect="Content" ObjectID="_1542133498" r:id="rId70"/>
        </w:object>
      </w:r>
    </w:p>
    <w:p w:rsidR="0019451D" w:rsidRDefault="0019451D" w:rsidP="0019451D">
      <w:pPr>
        <w:pStyle w:val="aa"/>
        <w:spacing w:after="163"/>
        <w:rPr>
          <w:rFonts w:hint="eastAsia"/>
          <w:lang w:eastAsia="zh-CN"/>
        </w:rPr>
      </w:pPr>
      <w:r>
        <w:rPr>
          <w:rFonts w:hint="eastAsia"/>
          <w:lang w:eastAsia="zh-CN"/>
        </w:rPr>
        <w:t>图</w:t>
      </w:r>
      <w:r>
        <w:rPr>
          <w:rFonts w:hint="eastAsia"/>
          <w:lang w:eastAsia="zh-CN"/>
        </w:rPr>
        <w:t>5-</w:t>
      </w:r>
      <w:r>
        <w:rPr>
          <w:lang w:eastAsia="zh-CN"/>
        </w:rPr>
        <w:t xml:space="preserve">3 </w:t>
      </w:r>
      <w:r>
        <w:rPr>
          <w:rFonts w:hint="eastAsia"/>
          <w:lang w:eastAsia="zh-CN"/>
        </w:rPr>
        <w:t>文本分析模块</w:t>
      </w:r>
      <w:r>
        <w:rPr>
          <w:rFonts w:hint="eastAsia"/>
          <w:lang w:eastAsia="zh-CN"/>
        </w:rPr>
        <w:t>Spark</w:t>
      </w:r>
      <w:r>
        <w:rPr>
          <w:rFonts w:hint="eastAsia"/>
          <w:lang w:eastAsia="zh-CN"/>
        </w:rPr>
        <w:t>程序流转图</w:t>
      </w:r>
    </w:p>
    <w:p w:rsidR="00954E11" w:rsidRPr="00954E11" w:rsidRDefault="00954E11" w:rsidP="00954E11">
      <w:pPr>
        <w:rPr>
          <w:lang w:val="x-none" w:eastAsia="x-none"/>
        </w:rPr>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417A46" w:rsidRDefault="00A7163F" w:rsidP="00B26A38">
      <w:pPr>
        <w:pStyle w:val="2"/>
        <w:spacing w:before="326" w:after="326"/>
      </w:pPr>
      <w:bookmarkStart w:id="90" w:name="_Toc468375536"/>
      <w:r>
        <w:rPr>
          <w:rFonts w:hint="eastAsia"/>
        </w:rPr>
        <w:t>系统环境搭建与系统部署</w:t>
      </w:r>
      <w:bookmarkEnd w:id="90"/>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4A396F" w:rsidP="006A7102">
      <w:pPr>
        <w:pStyle w:val="af1"/>
        <w:spacing w:before="163"/>
      </w:pPr>
      <w:r>
        <w:object w:dxaOrig="8115" w:dyaOrig="4995">
          <v:shape id="_x0000_i1037" type="#_x0000_t75" style="width:247.35pt;height:152.75pt" o:ole="">
            <v:imagedata r:id="rId71" o:title=""/>
          </v:shape>
          <o:OLEObject Type="Embed" ProgID="Visio.Drawing.15" ShapeID="_x0000_i1037" DrawAspect="Content" ObjectID="_1542133499" r:id="rId72"/>
        </w:object>
      </w:r>
    </w:p>
    <w:p w:rsidR="006A7102" w:rsidRDefault="006A7102" w:rsidP="006A7102">
      <w:pPr>
        <w:pStyle w:val="aa"/>
        <w:spacing w:after="163"/>
        <w:rPr>
          <w:rFonts w:hint="eastAsia"/>
          <w:lang w:eastAsia="zh-CN"/>
        </w:rPr>
      </w:pPr>
      <w:r>
        <w:rPr>
          <w:rFonts w:hint="eastAsia"/>
          <w:lang w:eastAsia="zh-CN"/>
        </w:rPr>
        <w:t>图</w:t>
      </w:r>
      <w:r>
        <w:rPr>
          <w:rFonts w:hint="eastAsia"/>
          <w:lang w:eastAsia="zh-CN"/>
        </w:rPr>
        <w:t>5-</w:t>
      </w:r>
      <w:r>
        <w:rPr>
          <w:lang w:eastAsia="zh-CN"/>
        </w:rPr>
        <w:t xml:space="preserve">4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rFonts w:hint="eastAsia"/>
          <w:lang w:eastAsia="zh-CN"/>
        </w:rPr>
      </w:pPr>
      <w:r>
        <w:rPr>
          <w:rFonts w:hint="eastAsia"/>
          <w:lang w:eastAsia="zh-CN"/>
        </w:rPr>
        <w:t>表</w:t>
      </w:r>
      <w:r>
        <w:rPr>
          <w:rFonts w:hint="eastAsia"/>
          <w:lang w:eastAsia="zh-CN"/>
        </w:rPr>
        <w:t>5-</w:t>
      </w:r>
      <w:r>
        <w:rPr>
          <w:lang w:eastAsia="zh-CN"/>
        </w:rPr>
        <w:t xml:space="preserve">1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Pr="003024DB">
              <w:rPr>
                <w:rFonts w:hint="eastAsia"/>
                <w:lang w:val="x-none"/>
              </w:rPr>
              <w:t>2G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Pr>
                <w:rFonts w:hint="eastAsia"/>
                <w:lang w:val="x-none"/>
              </w:rPr>
              <w:t>2</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Pr>
                <w:rFonts w:hint="eastAsia"/>
                <w:lang w:val="x-none"/>
              </w:rPr>
              <w:t>4</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lastRenderedPageBreak/>
        <w:t>本系统采用</w:t>
      </w:r>
      <w:r>
        <w:rPr>
          <w:rFonts w:hint="eastAsia"/>
        </w:rPr>
        <w:t>Scrapy</w:t>
      </w:r>
      <w:r>
        <w:rPr>
          <w:rFonts w:hint="eastAsia"/>
        </w:rPr>
        <w:t>作为</w:t>
      </w:r>
      <w:proofErr w:type="gramStart"/>
      <w:r>
        <w:rPr>
          <w:rFonts w:hint="eastAsia"/>
        </w:rPr>
        <w:t>文本爬取的</w:t>
      </w:r>
      <w:proofErr w:type="gramEnd"/>
      <w:r>
        <w:rPr>
          <w:rFonts w:hint="eastAsia"/>
        </w:rPr>
        <w:t>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hyperlink r:id="rId73" w:history="1">
        <w:r w:rsidRPr="0023245A">
          <w:rPr>
            <w:rStyle w:val="a4"/>
          </w:rPr>
          <w:t>http://spark.apache.org/downloads.html</w:t>
        </w:r>
      </w:hyperlink>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 xml:space="preserve">cp </w:t>
      </w:r>
      <w:proofErr w:type="gramStart"/>
      <w:r>
        <w:t>spark-env.sh.template</w:t>
      </w:r>
      <w:proofErr w:type="gramEnd"/>
      <w:r>
        <w:t xml:space="preserv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561F51" w:rsidP="00526331">
      <w:pPr>
        <w:pStyle w:val="af1"/>
        <w:spacing w:before="163"/>
      </w:pPr>
      <w:r>
        <w:object w:dxaOrig="8276" w:dyaOrig="7142">
          <v:shape id="_x0000_i1107" type="#_x0000_t75" style="width:244.8pt;height:211.35pt" o:ole="">
            <v:imagedata r:id="rId74" o:title=""/>
          </v:shape>
          <o:OLEObject Type="Embed" ProgID="Visio.Drawing.15" ShapeID="_x0000_i1107" DrawAspect="Content" ObjectID="_1542133500" r:id="rId75"/>
        </w:object>
      </w:r>
    </w:p>
    <w:p w:rsidR="00526331" w:rsidRDefault="00526331" w:rsidP="00526331">
      <w:pPr>
        <w:pStyle w:val="aa"/>
        <w:spacing w:after="163"/>
      </w:pPr>
      <w:r>
        <w:rPr>
          <w:rFonts w:hint="eastAsia"/>
          <w:lang w:eastAsia="zh-CN"/>
        </w:rPr>
        <w:t>图</w:t>
      </w:r>
      <w:r>
        <w:rPr>
          <w:rFonts w:hint="eastAsia"/>
          <w:lang w:eastAsia="zh-CN"/>
        </w:rPr>
        <w:t>5-</w:t>
      </w:r>
      <w:r>
        <w:rPr>
          <w:lang w:eastAsia="zh-CN"/>
        </w:rPr>
        <w:t xml:space="preserve">5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w:t>
      </w:r>
      <w:proofErr w:type="gramStart"/>
      <w:r>
        <w:rPr>
          <w:rFonts w:hint="eastAsia"/>
        </w:rPr>
        <w:t>了爬取豆瓣</w:t>
      </w:r>
      <w:proofErr w:type="gramEnd"/>
      <w:r>
        <w:rPr>
          <w:rFonts w:hint="eastAsia"/>
        </w:rPr>
        <w:t>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1" w:name="_Toc468375537"/>
      <w:r>
        <w:rPr>
          <w:rFonts w:hint="eastAsia"/>
        </w:rPr>
        <w:t>核心功能模块展示</w:t>
      </w:r>
      <w:bookmarkEnd w:id="91"/>
    </w:p>
    <w:p w:rsidR="00F36879" w:rsidRDefault="00F36879" w:rsidP="002D5FBA">
      <w:pPr>
        <w:pStyle w:val="3"/>
        <w:spacing w:before="163" w:after="163"/>
      </w:pPr>
      <w:bookmarkStart w:id="92" w:name="_Toc468375538"/>
      <w:r>
        <w:rPr>
          <w:rFonts w:hint="eastAsia"/>
        </w:rPr>
        <w:t>爬虫核心模块</w:t>
      </w:r>
      <w:bookmarkEnd w:id="92"/>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lastRenderedPageBreak/>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F36879" w:rsidRDefault="00F36879" w:rsidP="00F36879">
      <w:r>
        <w:tab/>
      </w:r>
      <w:r>
        <w:rPr>
          <w:rFonts w:hint="eastAsia"/>
        </w:rPr>
        <w:t>爬虫模块主要实现对</w:t>
      </w:r>
      <w:r>
        <w:rPr>
          <w:rFonts w:hint="eastAsia"/>
        </w:rPr>
        <w:t>douban</w:t>
      </w:r>
      <w:r>
        <w:rPr>
          <w:rFonts w:hint="eastAsia"/>
        </w:rPr>
        <w:t>网站的电影评论进行爬取，以下是爬虫模块的核心逻辑实现代码：</w:t>
      </w:r>
    </w:p>
    <w:p w:rsidR="00F36879" w:rsidRDefault="00F36879" w:rsidP="00561F51">
      <w:pPr>
        <w:pStyle w:val="af1"/>
        <w:spacing w:before="163"/>
      </w:pPr>
      <w:r>
        <w:rPr>
          <w:noProof/>
        </w:rPr>
        <w:drawing>
          <wp:inline distT="0" distB="0" distL="0" distR="0" wp14:anchorId="6F068309" wp14:editId="67DDD100">
            <wp:extent cx="5274310" cy="69977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699770"/>
                    </a:xfrm>
                    <a:prstGeom prst="rect">
                      <a:avLst/>
                    </a:prstGeom>
                  </pic:spPr>
                </pic:pic>
              </a:graphicData>
            </a:graphic>
          </wp:inline>
        </w:drawing>
      </w:r>
    </w:p>
    <w:p w:rsidR="00561F51" w:rsidRDefault="00561F51" w:rsidP="00561F51">
      <w:pPr>
        <w:pStyle w:val="aa"/>
        <w:spacing w:after="163"/>
        <w:rPr>
          <w:rFonts w:hint="eastAsia"/>
          <w:lang w:eastAsia="zh-CN"/>
        </w:rPr>
      </w:pPr>
      <w:r>
        <w:rPr>
          <w:rFonts w:hint="eastAsia"/>
          <w:lang w:eastAsia="zh-CN"/>
        </w:rPr>
        <w:t>图</w:t>
      </w:r>
      <w:r>
        <w:rPr>
          <w:rFonts w:hint="eastAsia"/>
          <w:lang w:eastAsia="zh-CN"/>
        </w:rPr>
        <w:t>5-</w:t>
      </w:r>
      <w:r>
        <w:rPr>
          <w:lang w:eastAsia="zh-CN"/>
        </w:rPr>
        <w:t xml:space="preserve">6 </w:t>
      </w:r>
      <w:r>
        <w:rPr>
          <w:rFonts w:hint="eastAsia"/>
          <w:lang w:eastAsia="zh-CN"/>
        </w:rPr>
        <w:t>开始</w:t>
      </w:r>
      <w:proofErr w:type="gramStart"/>
      <w:r>
        <w:rPr>
          <w:rFonts w:hint="eastAsia"/>
          <w:lang w:eastAsia="zh-CN"/>
        </w:rPr>
        <w:t>爬取核心</w:t>
      </w:r>
      <w:proofErr w:type="gramEnd"/>
      <w:r>
        <w:rPr>
          <w:rFonts w:hint="eastAsia"/>
          <w:lang w:eastAsia="zh-CN"/>
        </w:rPr>
        <w:t>代码</w:t>
      </w:r>
    </w:p>
    <w:p w:rsidR="00F36879" w:rsidRDefault="00F36879" w:rsidP="00561F51">
      <w:pPr>
        <w:pStyle w:val="af1"/>
        <w:spacing w:before="163"/>
      </w:pPr>
      <w:r>
        <w:rPr>
          <w:noProof/>
        </w:rPr>
        <w:drawing>
          <wp:inline distT="0" distB="0" distL="0" distR="0" wp14:anchorId="43A7DA05" wp14:editId="1963D6AC">
            <wp:extent cx="5274310" cy="12623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262380"/>
                    </a:xfrm>
                    <a:prstGeom prst="rect">
                      <a:avLst/>
                    </a:prstGeom>
                  </pic:spPr>
                </pic:pic>
              </a:graphicData>
            </a:graphic>
          </wp:inline>
        </w:drawing>
      </w:r>
    </w:p>
    <w:p w:rsidR="00561F51" w:rsidRDefault="00561F51" w:rsidP="00561F51">
      <w:pPr>
        <w:pStyle w:val="aa"/>
        <w:spacing w:after="163"/>
        <w:rPr>
          <w:rFonts w:hint="eastAsia"/>
          <w:lang w:eastAsia="zh-CN"/>
        </w:rPr>
      </w:pPr>
      <w:r>
        <w:rPr>
          <w:rFonts w:hint="eastAsia"/>
          <w:lang w:eastAsia="zh-CN"/>
        </w:rPr>
        <w:t>图</w:t>
      </w:r>
      <w:r>
        <w:rPr>
          <w:rFonts w:hint="eastAsia"/>
          <w:lang w:eastAsia="zh-CN"/>
        </w:rPr>
        <w:t>5-</w:t>
      </w:r>
      <w:r>
        <w:rPr>
          <w:lang w:eastAsia="zh-CN"/>
        </w:rPr>
        <w:t xml:space="preserve">7 </w:t>
      </w:r>
      <w:r>
        <w:rPr>
          <w:rFonts w:hint="eastAsia"/>
          <w:lang w:eastAsia="zh-CN"/>
        </w:rPr>
        <w:t>页面分析核心代码</w:t>
      </w:r>
    </w:p>
    <w:p w:rsidR="00F36879" w:rsidRDefault="00F36879" w:rsidP="002D5FBA">
      <w:pPr>
        <w:pStyle w:val="3"/>
        <w:spacing w:before="163" w:after="163"/>
      </w:pPr>
      <w:bookmarkStart w:id="93" w:name="_Toc468375539"/>
      <w:r>
        <w:rPr>
          <w:rFonts w:hint="eastAsia"/>
        </w:rPr>
        <w:t>语料生成模块</w:t>
      </w:r>
      <w:bookmarkEnd w:id="93"/>
    </w:p>
    <w:p w:rsidR="00F36879" w:rsidRDefault="00F36879" w:rsidP="00F36879">
      <w:pPr>
        <w:ind w:firstLine="420"/>
      </w:pPr>
      <w:r>
        <w:rPr>
          <w:rFonts w:hint="eastAsia"/>
        </w:rPr>
        <w:t>语料生成模块是</w:t>
      </w:r>
      <w:proofErr w:type="gramStart"/>
      <w:r>
        <w:rPr>
          <w:rFonts w:hint="eastAsia"/>
        </w:rPr>
        <w:t>将爬取</w:t>
      </w:r>
      <w:proofErr w:type="gramEnd"/>
      <w:r>
        <w:rPr>
          <w:rFonts w:hint="eastAsia"/>
        </w:rPr>
        <w:t>的语料</w:t>
      </w:r>
      <w:proofErr w:type="gramStart"/>
      <w:r>
        <w:rPr>
          <w:rFonts w:hint="eastAsia"/>
        </w:rPr>
        <w:t>进行切词标注</w:t>
      </w:r>
      <w:proofErr w:type="gramEnd"/>
      <w:r>
        <w:rPr>
          <w:rFonts w:hint="eastAsia"/>
        </w:rPr>
        <w:t>，生成训练语料用于训练模型使用的，语料生成模块的核心代码如下：</w:t>
      </w:r>
    </w:p>
    <w:p w:rsidR="00F36879" w:rsidRDefault="00F36879" w:rsidP="00EF7448">
      <w:pPr>
        <w:pStyle w:val="af1"/>
        <w:spacing w:before="163"/>
      </w:pPr>
      <w:r>
        <w:rPr>
          <w:noProof/>
        </w:rPr>
        <w:drawing>
          <wp:inline distT="0" distB="0" distL="0" distR="0" wp14:anchorId="262F4AB2" wp14:editId="7F5149B4">
            <wp:extent cx="5274310" cy="194310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943100"/>
                    </a:xfrm>
                    <a:prstGeom prst="rect">
                      <a:avLst/>
                    </a:prstGeom>
                  </pic:spPr>
                </pic:pic>
              </a:graphicData>
            </a:graphic>
          </wp:inline>
        </w:drawing>
      </w:r>
    </w:p>
    <w:p w:rsidR="00EF7448" w:rsidRDefault="00EF7448" w:rsidP="00EF7448">
      <w:pPr>
        <w:pStyle w:val="aa"/>
        <w:spacing w:after="163"/>
      </w:pPr>
      <w:r>
        <w:rPr>
          <w:rFonts w:hint="eastAsia"/>
          <w:lang w:eastAsia="zh-CN"/>
        </w:rPr>
        <w:t>图</w:t>
      </w:r>
      <w:r>
        <w:rPr>
          <w:rFonts w:hint="eastAsia"/>
          <w:lang w:eastAsia="zh-CN"/>
        </w:rPr>
        <w:t>5-</w:t>
      </w:r>
      <w:r>
        <w:rPr>
          <w:lang w:eastAsia="zh-CN"/>
        </w:rPr>
        <w:t xml:space="preserve">8 </w:t>
      </w:r>
      <w:r>
        <w:rPr>
          <w:rFonts w:hint="eastAsia"/>
          <w:lang w:eastAsia="zh-CN"/>
        </w:rPr>
        <w:t>语料生成核心代码</w:t>
      </w:r>
    </w:p>
    <w:p w:rsidR="00F36879" w:rsidRDefault="00F36879" w:rsidP="002D5FBA">
      <w:pPr>
        <w:pStyle w:val="3"/>
        <w:spacing w:before="163" w:after="163"/>
      </w:pPr>
      <w:bookmarkStart w:id="94" w:name="_Toc468375540"/>
      <w:r>
        <w:rPr>
          <w:rFonts w:hint="eastAsia"/>
        </w:rPr>
        <w:t>文本训练模块</w:t>
      </w:r>
      <w:bookmarkEnd w:id="94"/>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w:t>
      </w:r>
      <w:r>
        <w:rPr>
          <w:rFonts w:hint="eastAsia"/>
        </w:rPr>
        <w:lastRenderedPageBreak/>
        <w:t>训练，以及</w:t>
      </w:r>
      <w:r>
        <w:rPr>
          <w:rFonts w:hint="eastAsia"/>
        </w:rPr>
        <w:t>lda</w:t>
      </w:r>
      <w:r>
        <w:rPr>
          <w:rFonts w:hint="eastAsia"/>
        </w:rPr>
        <w:t>特征与</w:t>
      </w:r>
      <w:r>
        <w:rPr>
          <w:rFonts w:hint="eastAsia"/>
        </w:rPr>
        <w:t>doc</w:t>
      </w:r>
      <w:r>
        <w:t>2vec</w:t>
      </w:r>
      <w:r>
        <w:rPr>
          <w:rFonts w:hint="eastAsia"/>
        </w:rPr>
        <w:t>向量的特征融合和分类。核心的文本训练模块代码如下：</w:t>
      </w:r>
    </w:p>
    <w:p w:rsidR="00F36879" w:rsidRDefault="00F36879" w:rsidP="00A1447B">
      <w:pPr>
        <w:pStyle w:val="af1"/>
        <w:spacing w:before="163"/>
      </w:pPr>
      <w:r>
        <w:rPr>
          <w:noProof/>
        </w:rPr>
        <w:drawing>
          <wp:inline distT="0" distB="0" distL="0" distR="0" wp14:anchorId="6C8583B0" wp14:editId="5919D62C">
            <wp:extent cx="5274310" cy="222948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229485"/>
                    </a:xfrm>
                    <a:prstGeom prst="rect">
                      <a:avLst/>
                    </a:prstGeom>
                  </pic:spPr>
                </pic:pic>
              </a:graphicData>
            </a:graphic>
          </wp:inline>
        </w:drawing>
      </w:r>
    </w:p>
    <w:p w:rsidR="00A1447B" w:rsidRDefault="00A1447B" w:rsidP="00A1447B">
      <w:pPr>
        <w:pStyle w:val="aa"/>
        <w:spacing w:after="163"/>
        <w:rPr>
          <w:rFonts w:hint="eastAsia"/>
          <w:lang w:eastAsia="zh-CN"/>
        </w:rPr>
      </w:pPr>
      <w:r>
        <w:rPr>
          <w:rFonts w:hint="eastAsia"/>
          <w:lang w:eastAsia="zh-CN"/>
        </w:rPr>
        <w:t>图</w:t>
      </w:r>
      <w:r>
        <w:rPr>
          <w:rFonts w:hint="eastAsia"/>
          <w:lang w:eastAsia="zh-CN"/>
        </w:rPr>
        <w:t>5-</w:t>
      </w:r>
      <w:r>
        <w:rPr>
          <w:lang w:eastAsia="zh-CN"/>
        </w:rPr>
        <w:t>9 LDA</w:t>
      </w:r>
      <w:r>
        <w:rPr>
          <w:rFonts w:hint="eastAsia"/>
          <w:lang w:eastAsia="zh-CN"/>
        </w:rPr>
        <w:t>模型训练核心代码</w:t>
      </w:r>
    </w:p>
    <w:p w:rsidR="00F36879" w:rsidRDefault="00F36879" w:rsidP="00A1447B">
      <w:pPr>
        <w:pStyle w:val="af1"/>
        <w:spacing w:before="163"/>
      </w:pPr>
      <w:r>
        <w:rPr>
          <w:noProof/>
        </w:rPr>
        <w:drawing>
          <wp:inline distT="0" distB="0" distL="0" distR="0" wp14:anchorId="4F3A2ABA" wp14:editId="05860C1F">
            <wp:extent cx="5274310" cy="2085340"/>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085340"/>
                    </a:xfrm>
                    <a:prstGeom prst="rect">
                      <a:avLst/>
                    </a:prstGeom>
                  </pic:spPr>
                </pic:pic>
              </a:graphicData>
            </a:graphic>
          </wp:inline>
        </w:drawing>
      </w:r>
    </w:p>
    <w:p w:rsidR="00A1447B" w:rsidRDefault="00A1447B" w:rsidP="00A1447B">
      <w:pPr>
        <w:pStyle w:val="aa"/>
        <w:spacing w:after="163"/>
        <w:rPr>
          <w:rFonts w:hint="eastAsia"/>
          <w:lang w:eastAsia="zh-CN"/>
        </w:rPr>
      </w:pPr>
      <w:r>
        <w:rPr>
          <w:rFonts w:hint="eastAsia"/>
          <w:lang w:eastAsia="zh-CN"/>
        </w:rPr>
        <w:t>图</w:t>
      </w:r>
      <w:r>
        <w:rPr>
          <w:rFonts w:hint="eastAsia"/>
          <w:lang w:eastAsia="zh-CN"/>
        </w:rPr>
        <w:t>5-</w:t>
      </w:r>
      <w:r>
        <w:rPr>
          <w:lang w:eastAsia="zh-CN"/>
        </w:rPr>
        <w:t xml:space="preserve">10 </w:t>
      </w:r>
      <w:r>
        <w:rPr>
          <w:rFonts w:hint="eastAsia"/>
          <w:lang w:eastAsia="zh-CN"/>
        </w:rPr>
        <w:t>Doc</w:t>
      </w:r>
      <w:r>
        <w:rPr>
          <w:lang w:eastAsia="zh-CN"/>
        </w:rPr>
        <w:t>2vec</w:t>
      </w:r>
      <w:r>
        <w:rPr>
          <w:rFonts w:hint="eastAsia"/>
          <w:lang w:eastAsia="zh-CN"/>
        </w:rPr>
        <w:t>模型训练核心代码</w:t>
      </w:r>
    </w:p>
    <w:p w:rsidR="004A396F" w:rsidRDefault="00F36879" w:rsidP="00925055">
      <w:pPr>
        <w:pStyle w:val="af1"/>
        <w:spacing w:before="163"/>
      </w:pPr>
      <w:r>
        <w:rPr>
          <w:noProof/>
        </w:rPr>
        <w:drawing>
          <wp:inline distT="0" distB="0" distL="0" distR="0" wp14:anchorId="028BBFFB" wp14:editId="4650B4EF">
            <wp:extent cx="5274310" cy="113474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134745"/>
                    </a:xfrm>
                    <a:prstGeom prst="rect">
                      <a:avLst/>
                    </a:prstGeom>
                  </pic:spPr>
                </pic:pic>
              </a:graphicData>
            </a:graphic>
          </wp:inline>
        </w:drawing>
      </w:r>
    </w:p>
    <w:p w:rsidR="00925055" w:rsidRDefault="00925055" w:rsidP="00925055">
      <w:pPr>
        <w:pStyle w:val="aa"/>
        <w:spacing w:after="163"/>
        <w:rPr>
          <w:rFonts w:hint="eastAsia"/>
          <w:lang w:eastAsia="zh-CN"/>
        </w:rPr>
      </w:pPr>
      <w:r>
        <w:rPr>
          <w:rFonts w:hint="eastAsia"/>
          <w:lang w:eastAsia="zh-CN"/>
        </w:rPr>
        <w:t>图</w:t>
      </w:r>
      <w:r>
        <w:rPr>
          <w:rFonts w:hint="eastAsia"/>
          <w:lang w:eastAsia="zh-CN"/>
        </w:rPr>
        <w:t>5-</w:t>
      </w:r>
      <w:r>
        <w:rPr>
          <w:lang w:eastAsia="zh-CN"/>
        </w:rPr>
        <w:t xml:space="preserve">11 </w:t>
      </w:r>
      <w:r>
        <w:rPr>
          <w:rFonts w:hint="eastAsia"/>
          <w:lang w:eastAsia="zh-CN"/>
        </w:rPr>
        <w:t>梯度下降分布式计算核心代码</w:t>
      </w:r>
    </w:p>
    <w:p w:rsidR="004A396F" w:rsidRDefault="004A396F" w:rsidP="002D5FBA">
      <w:pPr>
        <w:pStyle w:val="2"/>
        <w:spacing w:before="326" w:after="326"/>
      </w:pPr>
      <w:bookmarkStart w:id="95" w:name="_Toc468375541"/>
      <w:r>
        <w:rPr>
          <w:rFonts w:hint="eastAsia"/>
        </w:rPr>
        <w:t>系统测试与验证</w:t>
      </w:r>
      <w:bookmarkEnd w:id="95"/>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w:t>
      </w:r>
      <w:r>
        <w:rPr>
          <w:rFonts w:hint="eastAsia"/>
        </w:rPr>
        <w:lastRenderedPageBreak/>
        <w:t>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96" w:name="_Toc468375542"/>
      <w:r>
        <w:rPr>
          <w:rFonts w:hint="eastAsia"/>
        </w:rPr>
        <w:t>准确度测试</w:t>
      </w:r>
      <w:bookmarkEnd w:id="96"/>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值越大表示分类器越好，反之，分类器越差。</w:t>
      </w:r>
    </w:p>
    <w:p w:rsidR="00F36879"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t>TPR</w:t>
      </w:r>
      <w:r>
        <w:rPr>
          <w:rFonts w:hint="eastAsia"/>
        </w:rPr>
        <w:t>的计算公式为</w:t>
      </w:r>
      <w:r>
        <w:rPr>
          <w:rFonts w:hint="eastAsia"/>
        </w:rPr>
        <w:t>TP</w:t>
      </w:r>
      <w:r>
        <w:t>/(TP+FN)</w:t>
      </w:r>
      <w:r>
        <w:rPr>
          <w:rFonts w:hint="eastAsia"/>
        </w:rPr>
        <w:t>，代表分类器预测的正类中实际正实例占所有正实例的比例。</w:t>
      </w:r>
      <w:r>
        <w:rPr>
          <w:rFonts w:hint="eastAsia"/>
        </w:rPr>
        <w:t>FPR</w:t>
      </w:r>
      <w:r>
        <w:rPr>
          <w:rFonts w:hint="eastAsia"/>
        </w:rPr>
        <w:t>的计算公式为</w:t>
      </w:r>
      <w:r>
        <w:rPr>
          <w:rFonts w:hint="eastAsia"/>
        </w:rPr>
        <w:t>FP/</w:t>
      </w:r>
      <w:r>
        <w:t>(FP+TN)</w:t>
      </w:r>
      <w:r>
        <w:rPr>
          <w:rFonts w:hint="eastAsia"/>
        </w:rPr>
        <w:t>，代表分类器预测的正类中实际负实例占所有负实例的比例。其中，有如下定义：</w:t>
      </w:r>
    </w:p>
    <w:p w:rsidR="00F36879" w:rsidRPr="00BA0CD4" w:rsidRDefault="00F36879" w:rsidP="00F36879">
      <w:pPr>
        <w:pStyle w:val="aff6"/>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若一个实例是正类并且被预测为正类</w:t>
      </w:r>
      <w:r w:rsidRPr="00BA0CD4">
        <w:rPr>
          <w:rFonts w:ascii="Times New Roman" w:eastAsia="宋体" w:hAnsi="Times New Roman" w:cs="Times New Roman" w:hint="eastAsia"/>
          <w:sz w:val="24"/>
        </w:rPr>
        <w:t>，</w:t>
      </w:r>
    </w:p>
    <w:p w:rsidR="00F36879" w:rsidRPr="00BA0CD4" w:rsidRDefault="00F36879" w:rsidP="00F36879">
      <w:pPr>
        <w:pStyle w:val="aff6"/>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若一个实例是正类，但是被预测成为负类</w:t>
      </w:r>
      <w:r w:rsidRPr="00BA0CD4">
        <w:rPr>
          <w:rFonts w:ascii="Times New Roman" w:eastAsia="宋体" w:hAnsi="Times New Roman" w:cs="Times New Roman" w:hint="eastAsia"/>
          <w:sz w:val="24"/>
        </w:rPr>
        <w:t>，</w:t>
      </w:r>
    </w:p>
    <w:p w:rsidR="00F36879" w:rsidRPr="00BA0CD4" w:rsidRDefault="00F36879" w:rsidP="00F36879">
      <w:pPr>
        <w:pStyle w:val="aff6"/>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若一个实例是负类，但是被预测成为正类</w:t>
      </w:r>
      <w:r w:rsidRPr="00BA0CD4">
        <w:rPr>
          <w:rFonts w:ascii="Times New Roman" w:eastAsia="宋体" w:hAnsi="Times New Roman" w:cs="Times New Roman" w:hint="eastAsia"/>
          <w:sz w:val="24"/>
        </w:rPr>
        <w:t>，</w:t>
      </w:r>
    </w:p>
    <w:p w:rsidR="00F36879" w:rsidRPr="00BA0CD4" w:rsidRDefault="00F36879" w:rsidP="00F36879">
      <w:pPr>
        <w:pStyle w:val="aff6"/>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若一个实例是负类，但是被预测成为负类</w:t>
      </w:r>
      <w:r w:rsidRPr="00BA0CD4">
        <w:rPr>
          <w:rFonts w:ascii="Times New Roman" w:eastAsia="宋体" w:hAnsi="Times New Roman" w:cs="Times New Roman" w:hint="eastAsia"/>
          <w:sz w:val="24"/>
        </w:rPr>
        <w:t>。</w:t>
      </w:r>
    </w:p>
    <w:p w:rsidR="00F36879" w:rsidRPr="000B18DA" w:rsidRDefault="00F36879" w:rsidP="00F36879">
      <w:pPr>
        <w:ind w:firstLine="420"/>
      </w:pPr>
      <w:r>
        <w:rPr>
          <w:rFonts w:hint="eastAsia"/>
        </w:rPr>
        <w:t>根据以上定义，绘制本系统中基于</w:t>
      </w:r>
      <w:r>
        <w:rPr>
          <w:rFonts w:hint="eastAsia"/>
        </w:rPr>
        <w:t>LDA</w:t>
      </w:r>
      <w:r>
        <w:rPr>
          <w:rFonts w:hint="eastAsia"/>
        </w:rPr>
        <w:t>和</w:t>
      </w:r>
      <w:r>
        <w:rPr>
          <w:rFonts w:hint="eastAsia"/>
        </w:rPr>
        <w:t>Doc</w:t>
      </w:r>
      <w:r>
        <w:t>2vec</w:t>
      </w:r>
      <w:r>
        <w:rPr>
          <w:rFonts w:hint="eastAsia"/>
        </w:rPr>
        <w:t>模型的</w:t>
      </w:r>
      <w:r>
        <w:rPr>
          <w:rFonts w:hint="eastAsia"/>
        </w:rPr>
        <w:t>SGD</w:t>
      </w:r>
      <w:r>
        <w:t>Classifier</w:t>
      </w:r>
      <w:r>
        <w:rPr>
          <w:rFonts w:hint="eastAsia"/>
        </w:rPr>
        <w:t>分类器的</w:t>
      </w:r>
      <w:r>
        <w:rPr>
          <w:rFonts w:hint="eastAsia"/>
        </w:rPr>
        <w:t>ROC</w:t>
      </w:r>
      <w:r>
        <w:rPr>
          <w:rFonts w:hint="eastAsia"/>
        </w:rPr>
        <w:t>曲线如下图所示：</w:t>
      </w:r>
    </w:p>
    <w:p w:rsidR="00F36879" w:rsidRDefault="00F36879" w:rsidP="002A4CA0">
      <w:pPr>
        <w:pStyle w:val="aa"/>
        <w:spacing w:after="163"/>
      </w:pPr>
      <w:r>
        <w:rPr>
          <w:noProof/>
        </w:rPr>
        <w:drawing>
          <wp:inline distT="0" distB="0" distL="0" distR="0" wp14:anchorId="0A6F9A06" wp14:editId="76749205">
            <wp:extent cx="3569970" cy="2392045"/>
            <wp:effectExtent l="0" t="0" r="0" b="0"/>
            <wp:docPr id="18" name="图片 18"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2A4CA0" w:rsidRDefault="002A4CA0" w:rsidP="002A4CA0">
      <w:pPr>
        <w:pStyle w:val="aa"/>
        <w:spacing w:after="163"/>
        <w:rPr>
          <w:rFonts w:hint="eastAsia"/>
          <w:lang w:eastAsia="zh-CN"/>
        </w:rPr>
      </w:pPr>
      <w:r>
        <w:rPr>
          <w:rFonts w:hint="eastAsia"/>
          <w:lang w:eastAsia="zh-CN"/>
        </w:rPr>
        <w:t>图</w:t>
      </w:r>
      <w:r>
        <w:rPr>
          <w:rFonts w:hint="eastAsia"/>
          <w:lang w:eastAsia="zh-CN"/>
        </w:rPr>
        <w:t>5-</w:t>
      </w:r>
      <w:r>
        <w:rPr>
          <w:lang w:eastAsia="zh-CN"/>
        </w:rPr>
        <w:t>12 ROC</w:t>
      </w:r>
      <w:r>
        <w:rPr>
          <w:rFonts w:hint="eastAsia"/>
          <w:lang w:eastAsia="zh-CN"/>
        </w:rPr>
        <w:t>曲线图</w:t>
      </w:r>
    </w:p>
    <w:p w:rsidR="00F36879" w:rsidRDefault="00F36879" w:rsidP="00F36879">
      <w:r>
        <w:rPr>
          <w:rFonts w:hint="eastAsia"/>
        </w:rPr>
        <w:t>可以看到该分类器得到的</w:t>
      </w:r>
      <w:r>
        <w:rPr>
          <w:rFonts w:hint="eastAsia"/>
        </w:rPr>
        <w:t>AUC</w:t>
      </w:r>
      <w:r>
        <w:rPr>
          <w:rFonts w:hint="eastAsia"/>
        </w:rPr>
        <w:t>值为</w:t>
      </w:r>
      <w:r>
        <w:rPr>
          <w:rFonts w:hint="eastAsia"/>
        </w:rPr>
        <w:t>0.</w:t>
      </w:r>
      <w:r>
        <w:t>81</w:t>
      </w:r>
      <w:r>
        <w:rPr>
          <w:rFonts w:hint="eastAsia"/>
        </w:rPr>
        <w:t>，相对于文本倾向分析结果已经满足了需求，其表现出准确率相对于单单使用</w:t>
      </w:r>
      <w:r>
        <w:rPr>
          <w:rFonts w:hint="eastAsia"/>
        </w:rPr>
        <w:t>LDA</w:t>
      </w:r>
      <w:r>
        <w:rPr>
          <w:rFonts w:hint="eastAsia"/>
        </w:rPr>
        <w:t>（</w:t>
      </w:r>
      <w:r>
        <w:rPr>
          <w:rFonts w:hint="eastAsia"/>
        </w:rPr>
        <w:t>0.</w:t>
      </w:r>
      <w:r>
        <w:t>68</w:t>
      </w:r>
      <w:r>
        <w:rPr>
          <w:rFonts w:hint="eastAsia"/>
        </w:rPr>
        <w:t>）或</w:t>
      </w:r>
      <w:r>
        <w:rPr>
          <w:rFonts w:hint="eastAsia"/>
        </w:rPr>
        <w:t>doc2vec</w:t>
      </w:r>
      <w:r>
        <w:rPr>
          <w:rFonts w:hint="eastAsia"/>
        </w:rPr>
        <w:t>（</w:t>
      </w:r>
      <w:r>
        <w:rPr>
          <w:rFonts w:hint="eastAsia"/>
        </w:rPr>
        <w:t>0.</w:t>
      </w:r>
      <w:r>
        <w:t>78</w:t>
      </w:r>
      <w:r>
        <w:rPr>
          <w:rFonts w:hint="eastAsia"/>
        </w:rPr>
        <w:t>）都有所提高。</w:t>
      </w:r>
    </w:p>
    <w:p w:rsidR="00F36879" w:rsidRDefault="00F36879" w:rsidP="002D5FBA">
      <w:pPr>
        <w:pStyle w:val="3"/>
        <w:spacing w:before="163" w:after="163"/>
      </w:pPr>
      <w:bookmarkStart w:id="97" w:name="_Toc468375543"/>
      <w:r>
        <w:rPr>
          <w:rFonts w:hint="eastAsia"/>
        </w:rPr>
        <w:t>性能测试</w:t>
      </w:r>
      <w:bookmarkEnd w:id="97"/>
    </w:p>
    <w:p w:rsidR="00F36879" w:rsidRPr="00C859CA" w:rsidRDefault="00F36879" w:rsidP="00F36879">
      <w:pPr>
        <w:ind w:firstLine="420"/>
      </w:pPr>
      <w:r>
        <w:rPr>
          <w:rFonts w:hint="eastAsia"/>
        </w:rPr>
        <w:t>下图是在</w:t>
      </w:r>
      <w:r>
        <w:rPr>
          <w:rFonts w:hint="eastAsia"/>
        </w:rPr>
        <w:t>Spark</w:t>
      </w:r>
      <w:r>
        <w:rPr>
          <w:rFonts w:hint="eastAsia"/>
        </w:rPr>
        <w:t>上基于并行化算法训练维度为</w:t>
      </w:r>
      <w:r>
        <w:rPr>
          <w:rFonts w:hint="eastAsia"/>
        </w:rPr>
        <w:t>900</w:t>
      </w:r>
      <w:r>
        <w:rPr>
          <w:rFonts w:hint="eastAsia"/>
        </w:rPr>
        <w:t>大小为</w:t>
      </w:r>
      <w:r>
        <w:rPr>
          <w:rFonts w:hint="eastAsia"/>
        </w:rPr>
        <w:t>19G</w:t>
      </w:r>
      <w:r>
        <w:t>B</w:t>
      </w:r>
      <w:r>
        <w:rPr>
          <w:rFonts w:hint="eastAsia"/>
        </w:rPr>
        <w:t>的维基语料生成</w:t>
      </w:r>
      <w:r>
        <w:rPr>
          <w:rFonts w:hint="eastAsia"/>
        </w:rPr>
        <w:lastRenderedPageBreak/>
        <w:t>doc</w:t>
      </w:r>
      <w:r>
        <w:t>2vec</w:t>
      </w:r>
      <w:r>
        <w:rPr>
          <w:rFonts w:hint="eastAsia"/>
        </w:rPr>
        <w:t>模型的训练速度：</w:t>
      </w:r>
    </w:p>
    <w:p w:rsidR="00F36879" w:rsidRDefault="00F36879" w:rsidP="002A4CA0">
      <w:pPr>
        <w:pStyle w:val="af1"/>
        <w:spacing w:before="163"/>
      </w:pPr>
      <w:r>
        <w:rPr>
          <w:noProof/>
        </w:rPr>
        <w:drawing>
          <wp:inline distT="0" distB="0" distL="0" distR="0" wp14:anchorId="7112D2B5" wp14:editId="7A2A648F">
            <wp:extent cx="3688587" cy="2838298"/>
            <wp:effectExtent l="0" t="0" r="7620" b="635"/>
            <wp:docPr id="196" name="图片 196" descr="https://camo.githubusercontent.com/d5965ec2e48bfbf696a55879a2f9b931bb6adfae/687474703a2f2f64656570646973742e636f6d2f696d616765732f747261696e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amo.githubusercontent.com/d5965ec2e48bfbf696a55879a2f9b931bb6adfae/687474703a2f2f64656570646973742e636f6d2f696d616765732f747261696e696e672e706e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17283" cy="2860379"/>
                    </a:xfrm>
                    <a:prstGeom prst="rect">
                      <a:avLst/>
                    </a:prstGeom>
                    <a:noFill/>
                    <a:ln>
                      <a:noFill/>
                    </a:ln>
                  </pic:spPr>
                </pic:pic>
              </a:graphicData>
            </a:graphic>
          </wp:inline>
        </w:drawing>
      </w:r>
    </w:p>
    <w:p w:rsidR="002A4CA0" w:rsidRDefault="002A4CA0" w:rsidP="002A4CA0">
      <w:pPr>
        <w:pStyle w:val="aa"/>
        <w:spacing w:after="163"/>
        <w:rPr>
          <w:rFonts w:hint="eastAsia"/>
          <w:lang w:eastAsia="zh-CN"/>
        </w:rPr>
      </w:pPr>
      <w:r>
        <w:rPr>
          <w:rFonts w:hint="eastAsia"/>
          <w:lang w:eastAsia="zh-CN"/>
        </w:rPr>
        <w:t>图</w:t>
      </w:r>
      <w:r>
        <w:rPr>
          <w:rFonts w:hint="eastAsia"/>
          <w:lang w:eastAsia="zh-CN"/>
        </w:rPr>
        <w:t>5-</w:t>
      </w:r>
      <w:r>
        <w:rPr>
          <w:lang w:eastAsia="zh-CN"/>
        </w:rPr>
        <w:t xml:space="preserve">13 </w:t>
      </w:r>
      <w:r>
        <w:rPr>
          <w:rFonts w:hint="eastAsia"/>
          <w:lang w:eastAsia="zh-CN"/>
        </w:rPr>
        <w:t>Spark</w:t>
      </w:r>
      <w:r>
        <w:rPr>
          <w:rFonts w:hint="eastAsia"/>
          <w:lang w:eastAsia="zh-CN"/>
        </w:rPr>
        <w:t>算法并行化效率对比图</w:t>
      </w:r>
    </w:p>
    <w:p w:rsidR="00C37966" w:rsidRDefault="00F36879" w:rsidP="004A396F">
      <w:r>
        <w:rPr>
          <w:rFonts w:hint="eastAsia"/>
        </w:rPr>
        <w:t>通过曲线可以看到，其训练速度有很大的提升。</w:t>
      </w:r>
    </w:p>
    <w:p w:rsidR="00F36879" w:rsidRDefault="00813FDA" w:rsidP="00813FDA">
      <w:pPr>
        <w:pStyle w:val="2"/>
        <w:spacing w:before="326" w:after="326"/>
      </w:pPr>
      <w:r>
        <w:rPr>
          <w:rFonts w:hint="eastAsia"/>
        </w:rPr>
        <w:t>本章小结</w:t>
      </w:r>
      <w:bookmarkStart w:id="98" w:name="_GoBack"/>
      <w:bookmarkEnd w:id="98"/>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99" w:name="_Toc444764252"/>
      <w:bookmarkStart w:id="100" w:name="_Toc445306650"/>
      <w:bookmarkStart w:id="101" w:name="_Toc468375544"/>
      <w:r w:rsidRPr="007D413F">
        <w:rPr>
          <w:lang w:eastAsia="zh-CN"/>
        </w:rPr>
        <w:lastRenderedPageBreak/>
        <w:t>结束语</w:t>
      </w:r>
      <w:bookmarkEnd w:id="99"/>
      <w:bookmarkEnd w:id="100"/>
      <w:bookmarkEnd w:id="101"/>
    </w:p>
    <w:p w:rsidR="00211CBB" w:rsidRPr="007D413F" w:rsidRDefault="00211CBB" w:rsidP="005E562D">
      <w:pPr>
        <w:pStyle w:val="2"/>
        <w:spacing w:before="326" w:after="326"/>
      </w:pPr>
      <w:bookmarkStart w:id="102" w:name="_Toc344558867"/>
      <w:bookmarkStart w:id="103" w:name="_Toc344565144"/>
      <w:bookmarkStart w:id="104" w:name="_Toc444764253"/>
      <w:bookmarkStart w:id="105" w:name="_Toc445306651"/>
      <w:bookmarkStart w:id="106" w:name="_Toc468375545"/>
      <w:r w:rsidRPr="007D413F">
        <w:t>论文总结</w:t>
      </w:r>
      <w:bookmarkEnd w:id="102"/>
      <w:bookmarkEnd w:id="103"/>
      <w:bookmarkEnd w:id="104"/>
      <w:bookmarkEnd w:id="105"/>
      <w:bookmarkEnd w:id="106"/>
    </w:p>
    <w:p w:rsidR="00CC1614" w:rsidRPr="00CC1614" w:rsidRDefault="00CC1614" w:rsidP="00CC1614">
      <w:pPr>
        <w:pStyle w:val="21"/>
        <w:ind w:firstLine="480"/>
        <w:rPr>
          <w:lang w:val="en-US"/>
        </w:rPr>
      </w:pPr>
      <w:r w:rsidRPr="00CC1614">
        <w:rPr>
          <w:rFonts w:hint="eastAsia"/>
          <w:lang w:val="en-US"/>
        </w:rPr>
        <w:t>互联网的发展越来越迅速，随着科技的不断进步，人类将慢慢进入智能化时代，</w:t>
      </w:r>
      <w:r w:rsidRPr="00CC1614">
        <w:rPr>
          <w:rFonts w:hint="eastAsia"/>
          <w:lang w:val="en-US"/>
        </w:rPr>
        <w:t>2016</w:t>
      </w:r>
      <w:r w:rsidRPr="00CC1614">
        <w:rPr>
          <w:rFonts w:hint="eastAsia"/>
          <w:lang w:val="en-US"/>
        </w:rPr>
        <w:t>年</w:t>
      </w:r>
      <w:r w:rsidRPr="00CC1614">
        <w:rPr>
          <w:rFonts w:hint="eastAsia"/>
          <w:lang w:val="en-US"/>
        </w:rPr>
        <w:t>3</w:t>
      </w:r>
      <w:r w:rsidRPr="00CC1614">
        <w:rPr>
          <w:rFonts w:hint="eastAsia"/>
          <w:lang w:val="en-US"/>
        </w:rPr>
        <w:t>月，</w:t>
      </w:r>
      <w:r w:rsidRPr="00CC1614">
        <w:rPr>
          <w:rFonts w:hint="eastAsia"/>
          <w:lang w:val="en-US"/>
        </w:rPr>
        <w:t xml:space="preserve">Google </w:t>
      </w:r>
      <w:r w:rsidRPr="00CC1614">
        <w:rPr>
          <w:lang w:val="en-US"/>
        </w:rPr>
        <w:t>DeepMind</w:t>
      </w:r>
      <w:r w:rsidRPr="00CC1614">
        <w:rPr>
          <w:rFonts w:hint="eastAsia"/>
          <w:lang w:val="en-US"/>
        </w:rPr>
        <w:t>开发的人工智能围棋程序</w:t>
      </w:r>
      <w:r w:rsidRPr="00CC1614">
        <w:rPr>
          <w:rFonts w:hint="eastAsia"/>
          <w:lang w:val="en-US"/>
        </w:rPr>
        <w:t>Alpha</w:t>
      </w:r>
      <w:r w:rsidRPr="00CC1614">
        <w:rPr>
          <w:lang w:val="en-US"/>
        </w:rPr>
        <w:t>G</w:t>
      </w:r>
      <w:r w:rsidRPr="00CC1614">
        <w:rPr>
          <w:rFonts w:hint="eastAsia"/>
          <w:lang w:val="en-US"/>
        </w:rPr>
        <w:t>o</w:t>
      </w:r>
      <w:r w:rsidRPr="00CC1614">
        <w:rPr>
          <w:rFonts w:hint="eastAsia"/>
          <w:lang w:val="en-US"/>
        </w:rPr>
        <w:t>以</w:t>
      </w:r>
      <w:r w:rsidRPr="00CC1614">
        <w:rPr>
          <w:rFonts w:hint="eastAsia"/>
          <w:lang w:val="en-US"/>
        </w:rPr>
        <w:t>4</w:t>
      </w:r>
      <w:r w:rsidRPr="00CC1614">
        <w:rPr>
          <w:rFonts w:hint="eastAsia"/>
          <w:lang w:val="en-US"/>
        </w:rPr>
        <w:t>比</w:t>
      </w:r>
      <w:r w:rsidRPr="00CC1614">
        <w:rPr>
          <w:rFonts w:hint="eastAsia"/>
          <w:lang w:val="en-US"/>
        </w:rPr>
        <w:t>1</w:t>
      </w:r>
      <w:r w:rsidRPr="00CC1614">
        <w:rPr>
          <w:rFonts w:hint="eastAsia"/>
          <w:lang w:val="en-US"/>
        </w:rPr>
        <w:t>的成绩击败了顶尖职业棋手</w:t>
      </w:r>
      <w:r w:rsidRPr="00CC1614">
        <w:rPr>
          <w:lang w:val="en-US"/>
        </w:rPr>
        <w:t>李世乭</w:t>
      </w:r>
      <w:r w:rsidRPr="00CC1614">
        <w:rPr>
          <w:rFonts w:hint="eastAsia"/>
          <w:lang w:val="en-US"/>
        </w:rPr>
        <w:t>，成为第一个不借助让子而击败</w:t>
      </w:r>
      <w:r w:rsidRPr="00CC1614">
        <w:rPr>
          <w:lang w:val="en-US"/>
        </w:rPr>
        <w:t>围棋职业九段</w:t>
      </w:r>
      <w:r w:rsidRPr="00CC1614">
        <w:rPr>
          <w:rFonts w:hint="eastAsia"/>
          <w:lang w:val="en-US"/>
        </w:rPr>
        <w:t>棋手</w:t>
      </w:r>
      <w:r w:rsidRPr="00CC1614">
        <w:rPr>
          <w:lang w:val="en-US"/>
        </w:rPr>
        <w:t>的电脑围棋程序</w:t>
      </w:r>
      <w:r w:rsidRPr="00CC1614">
        <w:rPr>
          <w:rFonts w:hint="eastAsia"/>
          <w:lang w:val="en-US"/>
        </w:rPr>
        <w:t>，并被韩国棋院授予为有史以来第一位名誉职业九段的计算机程序，这一事件标志着人类在人工智能领域又有了重大的进步。</w:t>
      </w:r>
      <w:r w:rsidRPr="00CC1614">
        <w:rPr>
          <w:rFonts w:hint="eastAsia"/>
          <w:lang w:val="en-US"/>
        </w:rPr>
        <w:t>AlphaGo</w:t>
      </w:r>
      <w:r w:rsidRPr="00CC1614">
        <w:rPr>
          <w:rFonts w:hint="eastAsia"/>
          <w:lang w:val="en-US"/>
        </w:rPr>
        <w:t>的成功得益于其背后强大的技术支持，其中就包括对海量数据的计算能力和机器学习、深度学习等前沿学科的蓬勃发展。随着人工智能越来越成熟，人类的生活将发生翻天覆地的变化。一系列基于机器学习、深度学习和神经网络的应用慢慢的进入人们的工作和生活中，虽然人们在平时感受不到其背后复杂的计算原理和运行机制，但是它却影响着人们的生活方式和工作方式。</w:t>
      </w:r>
    </w:p>
    <w:p w:rsidR="00CC1614" w:rsidRPr="00CC1614" w:rsidRDefault="00CC1614" w:rsidP="00CC1614">
      <w:pPr>
        <w:pStyle w:val="21"/>
        <w:ind w:firstLine="480"/>
        <w:rPr>
          <w:lang w:val="en-US"/>
        </w:rPr>
      </w:pPr>
      <w:r w:rsidRPr="00CC1614">
        <w:rPr>
          <w:rFonts w:hint="eastAsia"/>
          <w:lang w:val="en-US"/>
        </w:rPr>
        <w:t>在自然语言处理方面，大数据平台和机器学习、神经网络算法对其的发展也做出了巨大贡献，基于这些算法开发的推荐系统，智能问答机器人，智能搜索引擎，舆情分析系统都有很宽广的应用前景，尤其是在文本分析领域，机器学习、神经网络算法对其的发展做出了重大推动性影响。同时，文本分析领域是近几年</w:t>
      </w:r>
      <w:r w:rsidRPr="00CC1614">
        <w:rPr>
          <w:rFonts w:hint="eastAsia"/>
          <w:lang w:val="en-US"/>
        </w:rPr>
        <w:t>NLP</w:t>
      </w:r>
      <w:r w:rsidRPr="00CC1614">
        <w:rPr>
          <w:rFonts w:hint="eastAsia"/>
          <w:lang w:val="en-US"/>
        </w:rPr>
        <w:t>方向的热点领域，在互联网发展迅速的今天，每天文本数据的产生达到了</w:t>
      </w:r>
      <w:r w:rsidRPr="00CC1614">
        <w:rPr>
          <w:rFonts w:hint="eastAsia"/>
          <w:lang w:val="en-US"/>
        </w:rPr>
        <w:t>PB</w:t>
      </w:r>
      <w:r w:rsidRPr="00CC1614">
        <w:rPr>
          <w:rFonts w:hint="eastAsia"/>
          <w:lang w:val="en-US"/>
        </w:rPr>
        <w:t>级别，针对这些文本数据资源可挖掘的信息越来越多，而且对提高生产力意义重大。</w:t>
      </w:r>
    </w:p>
    <w:p w:rsidR="00CC1614" w:rsidRPr="00CC1614" w:rsidRDefault="00CC1614" w:rsidP="00585915">
      <w:pPr>
        <w:pStyle w:val="21"/>
        <w:ind w:firstLine="480"/>
        <w:rPr>
          <w:lang w:val="en-US"/>
        </w:rPr>
      </w:pPr>
      <w:r w:rsidRPr="00CC1614">
        <w:rPr>
          <w:rFonts w:hint="eastAsia"/>
          <w:lang w:val="en-US"/>
        </w:rPr>
        <w:t>本文基于最新的研究成果，并结合大数据处理平台，对文本分析领域进行了系统的研究，首先通过研究最新的文本分析算法，并针对文本倾向分析这一应用场景，提出了采用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Pr="00CC1614">
        <w:rPr>
          <w:rFonts w:hint="eastAsia"/>
          <w:lang w:val="en-US"/>
        </w:rPr>
        <w:t>算法相结合的文本倾向分析算法，并在</w:t>
      </w:r>
      <w:r w:rsidRPr="00CC1614">
        <w:rPr>
          <w:rFonts w:hint="eastAsia"/>
          <w:lang w:val="en-US"/>
        </w:rPr>
        <w:t>Spark</w:t>
      </w:r>
      <w:r w:rsidRPr="00CC1614">
        <w:rPr>
          <w:rFonts w:hint="eastAsia"/>
          <w:lang w:val="en-US"/>
        </w:rPr>
        <w:t>平台上将该算法并行化来提高其训练速度。最后，针对电影评论信息，设计了基于电影评论的文本倾向分析系统，并通过实验证明该系统在准确率和效率上都有很大的提高。</w:t>
      </w:r>
    </w:p>
    <w:p w:rsidR="00211CBB" w:rsidRPr="007D413F" w:rsidRDefault="00211CBB" w:rsidP="005E562D">
      <w:pPr>
        <w:pStyle w:val="2"/>
        <w:spacing w:before="326" w:after="326"/>
      </w:pPr>
      <w:bookmarkStart w:id="107" w:name="_Toc344558868"/>
      <w:bookmarkStart w:id="108" w:name="_Toc344565145"/>
      <w:bookmarkStart w:id="109" w:name="_Toc444764254"/>
      <w:bookmarkStart w:id="110" w:name="_Toc445306652"/>
      <w:bookmarkStart w:id="111" w:name="_Toc468375546"/>
      <w:r w:rsidRPr="007D413F">
        <w:t>下一步研究工作</w:t>
      </w:r>
      <w:bookmarkEnd w:id="107"/>
      <w:bookmarkEnd w:id="108"/>
      <w:bookmarkEnd w:id="109"/>
      <w:bookmarkEnd w:id="110"/>
      <w:bookmarkEnd w:id="111"/>
    </w:p>
    <w:p w:rsidR="00235E8A" w:rsidRPr="007D413F" w:rsidRDefault="00CB62CF" w:rsidP="00064F00">
      <w:pPr>
        <w:pStyle w:val="21"/>
        <w:ind w:firstLine="480"/>
        <w:rPr>
          <w:lang w:eastAsia="zh-CN"/>
        </w:rPr>
      </w:pPr>
      <w:r>
        <w:rPr>
          <w:lang w:eastAsia="zh-CN"/>
        </w:rPr>
        <w:t>在</w:t>
      </w:r>
      <w:r>
        <w:rPr>
          <w:rFonts w:hint="eastAsia"/>
          <w:lang w:eastAsia="zh-CN"/>
        </w:rPr>
        <w:t>广泛</w:t>
      </w:r>
      <w:r w:rsidR="00042624" w:rsidRPr="007D413F">
        <w:rPr>
          <w:lang w:eastAsia="zh-CN"/>
        </w:rPr>
        <w:t>阅读</w:t>
      </w:r>
      <w:r>
        <w:rPr>
          <w:rFonts w:hint="eastAsia"/>
          <w:lang w:eastAsia="zh-CN"/>
        </w:rPr>
        <w:t>有关组播技术</w:t>
      </w:r>
      <w:r>
        <w:rPr>
          <w:lang w:eastAsia="zh-CN"/>
        </w:rPr>
        <w:t>方面的最新研究成果</w:t>
      </w:r>
      <w:r>
        <w:rPr>
          <w:rFonts w:hint="eastAsia"/>
          <w:lang w:eastAsia="zh-CN"/>
        </w:rPr>
        <w:t>和</w:t>
      </w:r>
      <w:r>
        <w:rPr>
          <w:lang w:eastAsia="zh-CN"/>
        </w:rPr>
        <w:t>相关资料，以及</w:t>
      </w:r>
      <w:r>
        <w:rPr>
          <w:rFonts w:hint="eastAsia"/>
          <w:lang w:eastAsia="zh-CN"/>
        </w:rPr>
        <w:t>组播成员</w:t>
      </w:r>
      <w:r>
        <w:rPr>
          <w:lang w:eastAsia="zh-CN"/>
        </w:rPr>
        <w:t>管理方面的相关</w:t>
      </w:r>
      <w:r>
        <w:rPr>
          <w:rFonts w:hint="eastAsia"/>
          <w:lang w:eastAsia="zh-CN"/>
        </w:rPr>
        <w:t>标准</w:t>
      </w:r>
      <w:r w:rsidR="00042624" w:rsidRPr="007D413F">
        <w:rPr>
          <w:lang w:eastAsia="zh-CN"/>
        </w:rPr>
        <w:t>后，立足于当前</w:t>
      </w:r>
      <w:r>
        <w:rPr>
          <w:rFonts w:hint="eastAsia"/>
          <w:lang w:eastAsia="zh-CN"/>
        </w:rPr>
        <w:t>组播管理技术</w:t>
      </w:r>
      <w:r>
        <w:rPr>
          <w:lang w:eastAsia="zh-CN"/>
        </w:rPr>
        <w:t>发展的现状，面向未来</w:t>
      </w:r>
      <w:r>
        <w:rPr>
          <w:rFonts w:hint="eastAsia"/>
          <w:lang w:eastAsia="zh-CN"/>
        </w:rPr>
        <w:t>新型网络架构的前沿性研究</w:t>
      </w:r>
      <w:r w:rsidR="000422AD" w:rsidRPr="007D413F">
        <w:rPr>
          <w:lang w:eastAsia="zh-CN"/>
        </w:rPr>
        <w:t>，考虑</w:t>
      </w:r>
      <w:r>
        <w:rPr>
          <w:rFonts w:hint="eastAsia"/>
          <w:lang w:eastAsia="zh-CN"/>
        </w:rPr>
        <w:t>新型网络架构的特点和发展现状</w:t>
      </w:r>
      <w:r w:rsidR="000422AD" w:rsidRPr="007D413F">
        <w:rPr>
          <w:lang w:eastAsia="zh-CN"/>
        </w:rPr>
        <w:t>，</w:t>
      </w:r>
      <w:r>
        <w:rPr>
          <w:rFonts w:hint="eastAsia"/>
          <w:lang w:eastAsia="zh-CN"/>
        </w:rPr>
        <w:t>基于新型网络架构的组播成员管理协议</w:t>
      </w:r>
      <w:r w:rsidR="000422AD" w:rsidRPr="007D413F">
        <w:rPr>
          <w:lang w:eastAsia="zh-CN"/>
        </w:rPr>
        <w:t>可以在以下几个方面开展下一步研究与开发工作：</w:t>
      </w:r>
    </w:p>
    <w:p w:rsidR="000422AD" w:rsidRPr="007D413F" w:rsidRDefault="00CB62CF" w:rsidP="006372A9">
      <w:pPr>
        <w:pStyle w:val="21"/>
        <w:numPr>
          <w:ilvl w:val="0"/>
          <w:numId w:val="3"/>
        </w:numPr>
        <w:ind w:firstLineChars="0"/>
        <w:rPr>
          <w:lang w:eastAsia="zh-CN"/>
        </w:rPr>
      </w:pPr>
      <w:r>
        <w:rPr>
          <w:rFonts w:hint="eastAsia"/>
          <w:lang w:eastAsia="zh-CN"/>
        </w:rPr>
        <w:t>组播管理服务器</w:t>
      </w:r>
      <w:r w:rsidR="00BE4B81" w:rsidRPr="007D413F">
        <w:rPr>
          <w:lang w:eastAsia="zh-CN"/>
        </w:rPr>
        <w:t>的</w:t>
      </w:r>
      <w:r>
        <w:rPr>
          <w:rFonts w:hint="eastAsia"/>
          <w:lang w:eastAsia="zh-CN"/>
        </w:rPr>
        <w:t>功能扩展</w:t>
      </w:r>
    </w:p>
    <w:p w:rsidR="00D320D3" w:rsidRPr="007D413F" w:rsidRDefault="00CB62CF" w:rsidP="00D320D3">
      <w:pPr>
        <w:pStyle w:val="21"/>
        <w:ind w:firstLine="480"/>
        <w:rPr>
          <w:lang w:eastAsia="zh-CN"/>
        </w:rPr>
      </w:pPr>
      <w:r>
        <w:rPr>
          <w:lang w:eastAsia="zh-CN"/>
        </w:rPr>
        <w:lastRenderedPageBreak/>
        <w:t>本文在</w:t>
      </w:r>
      <w:r>
        <w:rPr>
          <w:rFonts w:hint="eastAsia"/>
          <w:lang w:eastAsia="zh-CN"/>
        </w:rPr>
        <w:t>MMS</w:t>
      </w:r>
      <w:r>
        <w:rPr>
          <w:rFonts w:hint="eastAsia"/>
          <w:lang w:eastAsia="zh-CN"/>
        </w:rPr>
        <w:t>的设计实现</w:t>
      </w:r>
      <w:r w:rsidR="005F4FEF" w:rsidRPr="007D413F">
        <w:rPr>
          <w:lang w:eastAsia="zh-CN"/>
        </w:rPr>
        <w:t>时从实际需求出发，</w:t>
      </w:r>
      <w:r>
        <w:rPr>
          <w:rFonts w:hint="eastAsia"/>
          <w:lang w:eastAsia="zh-CN"/>
        </w:rPr>
        <w:t>满足对组播成员的基本管理和维护功能，但若要实现商业化应用，仍需要进步完善组播管理服务器的</w:t>
      </w:r>
      <w:r w:rsidR="007D5805">
        <w:rPr>
          <w:rFonts w:hint="eastAsia"/>
          <w:lang w:eastAsia="zh-CN"/>
        </w:rPr>
        <w:t>服务功</w:t>
      </w:r>
      <w:r>
        <w:rPr>
          <w:rFonts w:hint="eastAsia"/>
          <w:lang w:eastAsia="zh-CN"/>
        </w:rPr>
        <w:t>能。比如组播数据的加密、</w:t>
      </w:r>
      <w:r w:rsidR="002876D5">
        <w:rPr>
          <w:rFonts w:hint="eastAsia"/>
          <w:lang w:eastAsia="zh-CN"/>
        </w:rPr>
        <w:t>安全</w:t>
      </w:r>
      <w:r>
        <w:rPr>
          <w:rFonts w:hint="eastAsia"/>
          <w:lang w:eastAsia="zh-CN"/>
        </w:rPr>
        <w:t>秘</w:t>
      </w:r>
      <w:proofErr w:type="gramStart"/>
      <w:r>
        <w:rPr>
          <w:rFonts w:hint="eastAsia"/>
          <w:lang w:eastAsia="zh-CN"/>
        </w:rPr>
        <w:t>钥</w:t>
      </w:r>
      <w:proofErr w:type="gramEnd"/>
      <w:r>
        <w:rPr>
          <w:rFonts w:hint="eastAsia"/>
          <w:lang w:eastAsia="zh-CN"/>
        </w:rPr>
        <w:t>分发</w:t>
      </w:r>
      <w:r w:rsidR="002876D5">
        <w:rPr>
          <w:rFonts w:hint="eastAsia"/>
          <w:lang w:eastAsia="zh-CN"/>
        </w:rPr>
        <w:t>与更新机制、基于耗时或流量实施计费等。由于新型网络架构中的接入网络层终端设备标识具有可变长的特点，</w:t>
      </w:r>
      <w:r w:rsidR="002876D5">
        <w:rPr>
          <w:rFonts w:hint="eastAsia"/>
          <w:lang w:eastAsia="zh-CN"/>
        </w:rPr>
        <w:t>IDGMP</w:t>
      </w:r>
      <w:r w:rsidR="002876D5">
        <w:rPr>
          <w:rFonts w:hint="eastAsia"/>
          <w:lang w:eastAsia="zh-CN"/>
        </w:rPr>
        <w:t>消息字段还需要进一步扩展和完善，保障不同长度的接入标识均能申请和享用组播服务。此外，针对</w:t>
      </w:r>
      <w:r w:rsidR="002876D5">
        <w:rPr>
          <w:rFonts w:hint="eastAsia"/>
          <w:lang w:eastAsia="zh-CN"/>
        </w:rPr>
        <w:t>MMS</w:t>
      </w:r>
      <w:r w:rsidR="002876D5">
        <w:rPr>
          <w:rFonts w:hint="eastAsia"/>
          <w:lang w:eastAsia="zh-CN"/>
        </w:rPr>
        <w:t>对组播成员生成的安全秘</w:t>
      </w:r>
      <w:proofErr w:type="gramStart"/>
      <w:r w:rsidR="002876D5">
        <w:rPr>
          <w:rFonts w:hint="eastAsia"/>
          <w:lang w:eastAsia="zh-CN"/>
        </w:rPr>
        <w:t>钥</w:t>
      </w:r>
      <w:proofErr w:type="gramEnd"/>
      <w:r w:rsidR="002876D5">
        <w:rPr>
          <w:rFonts w:hint="eastAsia"/>
          <w:lang w:eastAsia="zh-CN"/>
        </w:rPr>
        <w:t>可以考虑根据用户身份等级差异采用不同强度的加密算法，加强组播消息的安全性。</w:t>
      </w:r>
    </w:p>
    <w:p w:rsidR="00D320D3" w:rsidRPr="007D413F" w:rsidRDefault="002876D5" w:rsidP="006372A9">
      <w:pPr>
        <w:pStyle w:val="21"/>
        <w:numPr>
          <w:ilvl w:val="0"/>
          <w:numId w:val="3"/>
        </w:numPr>
        <w:ind w:firstLineChars="0"/>
        <w:rPr>
          <w:lang w:eastAsia="zh-CN"/>
        </w:rPr>
      </w:pPr>
      <w:r>
        <w:rPr>
          <w:rFonts w:hint="eastAsia"/>
          <w:lang w:eastAsia="zh-CN"/>
        </w:rPr>
        <w:t>组播</w:t>
      </w:r>
      <w:r w:rsidR="000B3DBD">
        <w:rPr>
          <w:rFonts w:hint="eastAsia"/>
          <w:lang w:eastAsia="zh-CN"/>
        </w:rPr>
        <w:t>成员管理协议的性能研究</w:t>
      </w:r>
    </w:p>
    <w:p w:rsidR="002A268A" w:rsidRDefault="000B3DBD" w:rsidP="00B6021B">
      <w:pPr>
        <w:pStyle w:val="-31"/>
        <w:spacing w:line="400" w:lineRule="atLeast"/>
        <w:ind w:firstLine="480"/>
        <w:rPr>
          <w:rFonts w:ascii="Times New Roman" w:hAnsi="Times New Roman"/>
          <w:sz w:val="24"/>
          <w:szCs w:val="24"/>
        </w:rPr>
      </w:pPr>
      <w:r>
        <w:rPr>
          <w:rFonts w:ascii="Times New Roman" w:hAnsi="Times New Roman"/>
          <w:sz w:val="24"/>
          <w:szCs w:val="24"/>
        </w:rPr>
        <w:t>本文</w:t>
      </w:r>
      <w:r>
        <w:rPr>
          <w:rFonts w:ascii="Times New Roman" w:hAnsi="Times New Roman" w:hint="eastAsia"/>
          <w:sz w:val="24"/>
          <w:szCs w:val="24"/>
        </w:rPr>
        <w:t>所</w:t>
      </w:r>
      <w:r w:rsidR="005F4FEF" w:rsidRPr="007D413F">
        <w:rPr>
          <w:rFonts w:ascii="Times New Roman" w:hAnsi="Times New Roman"/>
          <w:sz w:val="24"/>
          <w:szCs w:val="24"/>
        </w:rPr>
        <w:t>设计的</w:t>
      </w:r>
      <w:r>
        <w:rPr>
          <w:rFonts w:ascii="Times New Roman" w:hAnsi="Times New Roman" w:hint="eastAsia"/>
          <w:sz w:val="24"/>
          <w:szCs w:val="24"/>
        </w:rPr>
        <w:t>基于新型网络架构的组播成员管理协议主要在简单网络拓扑环境下实现了组播管理的基本功能、在少量用户的情况下完成了简单功能测试</w:t>
      </w:r>
      <w:r w:rsidR="005F4FEF" w:rsidRPr="007D413F">
        <w:rPr>
          <w:rFonts w:ascii="Times New Roman" w:hAnsi="Times New Roman"/>
          <w:sz w:val="24"/>
          <w:szCs w:val="24"/>
        </w:rPr>
        <w:t>，</w:t>
      </w:r>
      <w:r>
        <w:rPr>
          <w:rFonts w:ascii="Times New Roman" w:hAnsi="Times New Roman" w:hint="eastAsia"/>
          <w:sz w:val="24"/>
          <w:szCs w:val="24"/>
        </w:rPr>
        <w:t>尚未部署到实际生产环境中。如果在大规模网络环境下进行高并发的集中测试，就需要考验</w:t>
      </w:r>
      <w:r>
        <w:rPr>
          <w:rFonts w:ascii="Times New Roman" w:hAnsi="Times New Roman" w:hint="eastAsia"/>
          <w:sz w:val="24"/>
          <w:szCs w:val="24"/>
        </w:rPr>
        <w:t>MMS</w:t>
      </w:r>
      <w:r>
        <w:rPr>
          <w:rFonts w:ascii="Times New Roman" w:hAnsi="Times New Roman" w:hint="eastAsia"/>
          <w:sz w:val="24"/>
          <w:szCs w:val="24"/>
        </w:rPr>
        <w:t>的服务性能和消息处理性能。在复杂多用户需求的情况下，协议本身能否正常的工作还</w:t>
      </w:r>
      <w:r w:rsidR="005F4FEF" w:rsidRPr="007D413F">
        <w:rPr>
          <w:rFonts w:ascii="Times New Roman" w:hAnsi="Times New Roman"/>
          <w:sz w:val="24"/>
          <w:szCs w:val="24"/>
        </w:rPr>
        <w:t>需要</w:t>
      </w:r>
      <w:r>
        <w:rPr>
          <w:rFonts w:ascii="Times New Roman" w:hAnsi="Times New Roman" w:hint="eastAsia"/>
          <w:sz w:val="24"/>
          <w:szCs w:val="24"/>
        </w:rPr>
        <w:t>进一步的研究和测试。</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(3).</w:t>
      </w:r>
      <w:r w:rsidRPr="00F37E0C">
        <w:rPr>
          <w:rFonts w:ascii="Times New Roman" w:hAnsi="Times New Roman" w:hint="eastAsia"/>
          <w:sz w:val="24"/>
          <w:lang w:val="x-none"/>
        </w:rPr>
        <w:t>基于神经网络的文本分析算法研究</w:t>
      </w:r>
    </w:p>
    <w:p w:rsidR="00F37E0C" w:rsidRPr="00B6021B" w:rsidRDefault="00F37E0C" w:rsidP="00F37E0C">
      <w:pPr>
        <w:pStyle w:val="-31"/>
        <w:spacing w:line="400" w:lineRule="atLeast"/>
        <w:ind w:firstLine="480"/>
        <w:rPr>
          <w:rFonts w:ascii="Times New Roman" w:hAnsi="Times New Roman"/>
          <w:sz w:val="24"/>
          <w:szCs w:val="24"/>
        </w:rPr>
      </w:pPr>
      <w:r w:rsidRPr="00F37E0C">
        <w:rPr>
          <w:rFonts w:ascii="Times New Roman" w:hAnsi="Times New Roman" w:hint="eastAsia"/>
          <w:sz w:val="24"/>
          <w:szCs w:val="24"/>
        </w:rPr>
        <w:t>神经网络语言模型（</w:t>
      </w:r>
      <w:r w:rsidRPr="00F37E0C">
        <w:rPr>
          <w:rFonts w:ascii="Times New Roman" w:hAnsi="Times New Roman" w:hint="eastAsia"/>
          <w:sz w:val="24"/>
          <w:szCs w:val="24"/>
        </w:rPr>
        <w:t>NNL</w:t>
      </w:r>
      <w:r w:rsidRPr="00F37E0C">
        <w:rPr>
          <w:rFonts w:ascii="Times New Roman" w:hAnsi="Times New Roman"/>
          <w:sz w:val="24"/>
          <w:szCs w:val="24"/>
        </w:rPr>
        <w:t>M</w:t>
      </w:r>
      <w:r w:rsidRPr="00F37E0C">
        <w:rPr>
          <w:rFonts w:ascii="Times New Roman" w:hAnsi="Times New Roman" w:hint="eastAsia"/>
          <w:sz w:val="24"/>
          <w:szCs w:val="24"/>
        </w:rPr>
        <w:t>）为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领域带来了新的研究思路，其以另一个角度去探讨自然语言的研究，为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方向。在神经网络算法应用到语音识别、图像识别的领域中，并有出色的表现，大量的学者和专家都希望可以将神经网络算法应用到自然语言方面，在进几年的研究中，这样的趋势有了初步的效果，一些利用神经网</w:t>
      </w:r>
      <w:r w:rsidRPr="00F37E0C">
        <w:rPr>
          <w:rFonts w:ascii="Times New Roman" w:hAnsi="Times New Roman" w:hint="eastAsia"/>
          <w:sz w:val="24"/>
          <w:szCs w:val="24"/>
        </w:rPr>
        <w:lastRenderedPageBreak/>
        <w:t>络算法训练的语言模型表现出了比较好的效果，但是，仍然没有像基于统计的语言模型那么成熟，尤其是对文本分类算法的研究上，基于统计的机器学习算法在文本分类任务上已经积累了丰富的理论基础，如何使用神经网络模型处理文本将是未来重要的发展方向。</w:t>
      </w:r>
    </w:p>
    <w:p w:rsidR="00211CBB" w:rsidRPr="007D413F" w:rsidRDefault="00211CBB" w:rsidP="00211CBB">
      <w:pPr>
        <w:pStyle w:val="21"/>
        <w:ind w:firstLineChars="0" w:firstLine="0"/>
        <w:rPr>
          <w:lang w:val="en-US" w:eastAsia="zh-CN"/>
        </w:rPr>
        <w:sectPr w:rsidR="00211CBB" w:rsidRPr="007D413F" w:rsidSect="00710669">
          <w:headerReference w:type="default" r:id="rId84"/>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12" w:name="_Toc344558869"/>
      <w:bookmarkStart w:id="113" w:name="_Toc344565146"/>
      <w:bookmarkStart w:id="114" w:name="_Toc444764255"/>
      <w:bookmarkStart w:id="115" w:name="_Toc445306653"/>
      <w:bookmarkStart w:id="116" w:name="_Toc468375547"/>
      <w:r w:rsidRPr="007D413F">
        <w:lastRenderedPageBreak/>
        <w:t>参考文献</w:t>
      </w:r>
      <w:bookmarkEnd w:id="112"/>
      <w:bookmarkEnd w:id="113"/>
      <w:bookmarkEnd w:id="114"/>
      <w:bookmarkEnd w:id="115"/>
      <w:bookmarkEnd w:id="116"/>
    </w:p>
    <w:p w:rsidR="0049373F" w:rsidRPr="0049373F" w:rsidRDefault="0049373F" w:rsidP="0049373F">
      <w:pPr>
        <w:pStyle w:val="a"/>
        <w:rPr>
          <w:lang w:val="en-US"/>
        </w:rPr>
      </w:pPr>
      <w:bookmarkStart w:id="117" w:name="_Ref440231313"/>
      <w:bookmarkStart w:id="118" w:name="_Toc344556761"/>
      <w:r w:rsidRPr="0049373F">
        <w:rPr>
          <w:rFonts w:hint="eastAsia"/>
          <w:lang w:val="en-US"/>
        </w:rPr>
        <w:t>W. Richard Stevens</w:t>
      </w:r>
      <w:r w:rsidRPr="0049373F">
        <w:rPr>
          <w:rFonts w:hint="eastAsia"/>
          <w:lang w:val="en-US"/>
        </w:rPr>
        <w:t>著</w:t>
      </w:r>
      <w:r w:rsidRPr="0049373F">
        <w:rPr>
          <w:rFonts w:hint="eastAsia"/>
          <w:lang w:val="en-US"/>
        </w:rPr>
        <w:t xml:space="preserve">. </w:t>
      </w:r>
      <w:r w:rsidRPr="0049373F">
        <w:rPr>
          <w:rFonts w:hint="eastAsia"/>
          <w:lang w:val="en-US"/>
        </w:rPr>
        <w:t>范建华</w:t>
      </w:r>
      <w:r w:rsidRPr="0049373F">
        <w:rPr>
          <w:rFonts w:hint="eastAsia"/>
          <w:lang w:val="en-US"/>
        </w:rPr>
        <w:t xml:space="preserve">, </w:t>
      </w:r>
      <w:r w:rsidRPr="0049373F">
        <w:rPr>
          <w:rFonts w:hint="eastAsia"/>
          <w:lang w:val="en-US"/>
        </w:rPr>
        <w:t>胥光辉</w:t>
      </w:r>
      <w:r w:rsidRPr="0049373F">
        <w:rPr>
          <w:rFonts w:hint="eastAsia"/>
          <w:lang w:val="en-US"/>
        </w:rPr>
        <w:t xml:space="preserve">, </w:t>
      </w:r>
      <w:r w:rsidRPr="0049373F">
        <w:rPr>
          <w:rFonts w:hint="eastAsia"/>
          <w:lang w:val="en-US"/>
        </w:rPr>
        <w:t>张涛等译</w:t>
      </w:r>
      <w:r w:rsidRPr="0049373F">
        <w:rPr>
          <w:rFonts w:hint="eastAsia"/>
          <w:lang w:val="en-US"/>
        </w:rPr>
        <w:t>. TCP/IP</w:t>
      </w:r>
      <w:r w:rsidRPr="0049373F">
        <w:rPr>
          <w:rFonts w:hint="eastAsia"/>
          <w:lang w:val="en-US"/>
        </w:rPr>
        <w:t>详解</w:t>
      </w:r>
      <w:r w:rsidRPr="0049373F">
        <w:rPr>
          <w:rFonts w:hint="eastAsia"/>
          <w:lang w:val="en-US"/>
        </w:rPr>
        <w:t xml:space="preserve"> </w:t>
      </w:r>
      <w:r w:rsidRPr="0049373F">
        <w:rPr>
          <w:rFonts w:hint="eastAsia"/>
          <w:lang w:val="en-US"/>
        </w:rPr>
        <w:t>卷</w:t>
      </w:r>
      <w:r w:rsidRPr="0049373F">
        <w:rPr>
          <w:rFonts w:hint="eastAsia"/>
          <w:lang w:val="en-US"/>
        </w:rPr>
        <w:t>1</w:t>
      </w:r>
      <w:r w:rsidRPr="0049373F">
        <w:rPr>
          <w:rFonts w:hint="eastAsia"/>
          <w:lang w:val="en-US"/>
        </w:rPr>
        <w:t>：协议</w:t>
      </w:r>
      <w:r w:rsidRPr="0049373F">
        <w:rPr>
          <w:rFonts w:hint="eastAsia"/>
          <w:lang w:val="en-US"/>
        </w:rPr>
        <w:t xml:space="preserve"> [M]. </w:t>
      </w:r>
      <w:r w:rsidRPr="0049373F">
        <w:rPr>
          <w:rFonts w:hint="eastAsia"/>
          <w:lang w:val="en-US"/>
        </w:rPr>
        <w:t>第</w:t>
      </w:r>
      <w:r w:rsidRPr="0049373F">
        <w:rPr>
          <w:rFonts w:hint="eastAsia"/>
          <w:lang w:val="en-US"/>
        </w:rPr>
        <w:t>1</w:t>
      </w:r>
      <w:r w:rsidRPr="0049373F">
        <w:rPr>
          <w:rFonts w:hint="eastAsia"/>
          <w:lang w:val="en-US"/>
        </w:rPr>
        <w:t>版</w:t>
      </w:r>
      <w:r w:rsidRPr="0049373F">
        <w:rPr>
          <w:rFonts w:hint="eastAsia"/>
          <w:lang w:val="en-US"/>
        </w:rPr>
        <w:t xml:space="preserve">. </w:t>
      </w:r>
      <w:r w:rsidRPr="0049373F">
        <w:rPr>
          <w:rFonts w:hint="eastAsia"/>
          <w:lang w:val="en-US"/>
        </w:rPr>
        <w:t>北京</w:t>
      </w:r>
      <w:r w:rsidRPr="0049373F">
        <w:rPr>
          <w:rFonts w:hint="eastAsia"/>
          <w:lang w:val="en-US"/>
        </w:rPr>
        <w:t xml:space="preserve">. </w:t>
      </w:r>
      <w:r w:rsidRPr="0049373F">
        <w:rPr>
          <w:rFonts w:hint="eastAsia"/>
          <w:lang w:val="en-US"/>
        </w:rPr>
        <w:t>机械工业出版社</w:t>
      </w:r>
      <w:r w:rsidRPr="0049373F">
        <w:rPr>
          <w:rFonts w:hint="eastAsia"/>
          <w:lang w:val="en-US"/>
        </w:rPr>
        <w:t>. 2004. 1-12,15-37, 170-254</w:t>
      </w:r>
      <w:bookmarkEnd w:id="117"/>
    </w:p>
    <w:p w:rsidR="0049373F" w:rsidRPr="0049373F" w:rsidRDefault="0049373F" w:rsidP="0049373F">
      <w:pPr>
        <w:pStyle w:val="a"/>
        <w:rPr>
          <w:lang w:val="en-US"/>
        </w:rPr>
      </w:pPr>
      <w:bookmarkStart w:id="119" w:name="_Ref439346949"/>
      <w:r w:rsidRPr="0049373F">
        <w:rPr>
          <w:lang w:val="en-US"/>
        </w:rPr>
        <w:t>Luo H, Lin Y, Zhang H, et al. Preventing DDoS attacks by identifier/locator separation[J]. Network, IEEE, 2013, 27(6): 60-65.</w:t>
      </w:r>
      <w:bookmarkEnd w:id="119"/>
    </w:p>
    <w:p w:rsidR="0049373F" w:rsidRPr="0049373F" w:rsidRDefault="0049373F" w:rsidP="0049373F">
      <w:pPr>
        <w:pStyle w:val="a"/>
        <w:rPr>
          <w:lang w:val="en-US"/>
        </w:rPr>
      </w:pPr>
      <w:bookmarkStart w:id="120" w:name="_Ref439346973"/>
      <w:r w:rsidRPr="0049373F">
        <w:rPr>
          <w:lang w:val="en-US"/>
        </w:rPr>
        <w:t xml:space="preserve">P. Newman, In Search of </w:t>
      </w:r>
      <w:proofErr w:type="gramStart"/>
      <w:r w:rsidRPr="0049373F">
        <w:rPr>
          <w:lang w:val="en-US"/>
        </w:rPr>
        <w:t>The</w:t>
      </w:r>
      <w:proofErr w:type="gramEnd"/>
      <w:r w:rsidRPr="0049373F">
        <w:rPr>
          <w:lang w:val="en-US"/>
        </w:rPr>
        <w:t xml:space="preserve"> All-ip Mobile Network [J], IEEE Communications Magazine, 2004, 42(1): 3-8.</w:t>
      </w:r>
      <w:bookmarkEnd w:id="120"/>
    </w:p>
    <w:p w:rsidR="0049373F" w:rsidRPr="0049373F" w:rsidRDefault="0049373F" w:rsidP="0049373F">
      <w:pPr>
        <w:pStyle w:val="a"/>
        <w:rPr>
          <w:lang w:val="en-US"/>
        </w:rPr>
      </w:pPr>
      <w:bookmarkStart w:id="121" w:name="_Ref439346132"/>
      <w:r w:rsidRPr="0049373F">
        <w:rPr>
          <w:rFonts w:hint="eastAsia"/>
          <w:lang w:val="en-US"/>
        </w:rPr>
        <w:t>D. Meyer</w:t>
      </w:r>
      <w:r w:rsidRPr="0049373F">
        <w:rPr>
          <w:rFonts w:hint="eastAsia"/>
          <w:lang w:val="en-US"/>
        </w:rPr>
        <w:t>，</w:t>
      </w:r>
      <w:r w:rsidRPr="0049373F">
        <w:rPr>
          <w:rFonts w:hint="eastAsia"/>
          <w:lang w:val="en-US"/>
        </w:rPr>
        <w:t xml:space="preserve">L. Zhang, K. Fall, </w:t>
      </w:r>
      <w:r w:rsidRPr="0049373F">
        <w:rPr>
          <w:rFonts w:hint="eastAsia"/>
          <w:lang w:val="en-US"/>
        </w:rPr>
        <w:t>“</w:t>
      </w:r>
      <w:r w:rsidRPr="0049373F">
        <w:rPr>
          <w:rFonts w:hint="eastAsia"/>
          <w:lang w:val="en-US"/>
        </w:rPr>
        <w:t>Report from the IAB Workshop on Routing and Addressing,</w:t>
      </w:r>
      <w:r w:rsidRPr="0049373F">
        <w:rPr>
          <w:rFonts w:hint="eastAsia"/>
          <w:lang w:val="en-US"/>
        </w:rPr>
        <w:t>”</w:t>
      </w:r>
      <w:r w:rsidRPr="0049373F">
        <w:rPr>
          <w:rFonts w:hint="eastAsia"/>
          <w:lang w:val="en-US"/>
        </w:rPr>
        <w:t xml:space="preserve"> RFC 4984, IETF, September 2007.</w:t>
      </w:r>
      <w:bookmarkEnd w:id="121"/>
    </w:p>
    <w:p w:rsidR="0049373F" w:rsidRPr="0049373F" w:rsidRDefault="0049373F" w:rsidP="0049373F">
      <w:pPr>
        <w:pStyle w:val="a"/>
        <w:rPr>
          <w:lang w:val="en-US"/>
        </w:rPr>
      </w:pPr>
      <w:bookmarkStart w:id="122" w:name="_Ref439343693"/>
      <w:r w:rsidRPr="0049373F">
        <w:rPr>
          <w:rFonts w:hint="eastAsia"/>
          <w:lang w:val="en-US"/>
        </w:rPr>
        <w:t>D. Clark, R. Braden, A. Falk, and V. Pingali. FARA: Reorganizing the Addressing Architecture. Proc. ACM SIGCOMM Workshop on Future Directions in Network Architecture (FDNA), Karlsruhe, Germany, August 2003, pp. 313-321.IP</w:t>
      </w:r>
      <w:r w:rsidRPr="0049373F">
        <w:rPr>
          <w:rFonts w:hint="eastAsia"/>
          <w:lang w:val="en-US"/>
        </w:rPr>
        <w:t>地址二义性</w:t>
      </w:r>
      <w:bookmarkEnd w:id="122"/>
    </w:p>
    <w:p w:rsidR="0049373F" w:rsidRPr="0049373F" w:rsidRDefault="0049373F" w:rsidP="0049373F">
      <w:pPr>
        <w:pStyle w:val="a"/>
        <w:rPr>
          <w:lang w:val="en-US"/>
        </w:rPr>
      </w:pPr>
      <w:bookmarkStart w:id="123" w:name="_Ref439343731"/>
      <w:r w:rsidRPr="0049373F">
        <w:rPr>
          <w:lang w:val="en-US"/>
        </w:rPr>
        <w:t>Hongke Zhang and Wei Su, Fundamental Research on the Architecture of New Network -- Universal Network and Pervasive Services[J], Acta Electronica Sinica, Vol.35, No.4, 2007, pp.593-598</w:t>
      </w:r>
      <w:bookmarkEnd w:id="123"/>
    </w:p>
    <w:p w:rsidR="0049373F" w:rsidRPr="0049373F" w:rsidRDefault="0049373F" w:rsidP="0049373F">
      <w:pPr>
        <w:pStyle w:val="a"/>
        <w:rPr>
          <w:lang w:val="en-US"/>
        </w:rPr>
      </w:pPr>
      <w:bookmarkStart w:id="124" w:name="_Ref439343733"/>
      <w:r w:rsidRPr="0049373F">
        <w:rPr>
          <w:lang w:val="en-US"/>
        </w:rPr>
        <w:t>Ping Dong, Yajuan Qin and Hongke Zhang, Research on Universal Network Supporting Pervasive Services[S], Acta Electronica Sinica, Vol.35, No.4, 2007, pp. 599-606.</w:t>
      </w:r>
      <w:bookmarkEnd w:id="124"/>
    </w:p>
    <w:p w:rsidR="0049373F" w:rsidRPr="0049373F" w:rsidRDefault="0049373F" w:rsidP="0049373F">
      <w:pPr>
        <w:pStyle w:val="a"/>
        <w:rPr>
          <w:lang w:val="en-US"/>
        </w:rPr>
      </w:pPr>
      <w:bookmarkStart w:id="125" w:name="_Ref439343780"/>
      <w:r w:rsidRPr="0049373F">
        <w:rPr>
          <w:rFonts w:hint="eastAsia"/>
          <w:lang w:val="en-US"/>
        </w:rPr>
        <w:t>杨冬</w:t>
      </w:r>
      <w:r w:rsidRPr="0049373F">
        <w:rPr>
          <w:rFonts w:hint="eastAsia"/>
          <w:lang w:val="en-US"/>
        </w:rPr>
        <w:t xml:space="preserve">, </w:t>
      </w:r>
      <w:r w:rsidRPr="0049373F">
        <w:rPr>
          <w:rFonts w:hint="eastAsia"/>
          <w:lang w:val="en-US"/>
        </w:rPr>
        <w:t>周华春</w:t>
      </w:r>
      <w:r w:rsidRPr="0049373F">
        <w:rPr>
          <w:rFonts w:hint="eastAsia"/>
          <w:lang w:val="en-US"/>
        </w:rPr>
        <w:t xml:space="preserve">, </w:t>
      </w:r>
      <w:r w:rsidRPr="0049373F">
        <w:rPr>
          <w:rFonts w:hint="eastAsia"/>
          <w:lang w:val="en-US"/>
        </w:rPr>
        <w:t>张宏科</w:t>
      </w:r>
      <w:r w:rsidRPr="0049373F">
        <w:rPr>
          <w:rFonts w:hint="eastAsia"/>
          <w:lang w:val="en-US"/>
        </w:rPr>
        <w:t xml:space="preserve">. </w:t>
      </w:r>
      <w:r w:rsidRPr="0049373F">
        <w:rPr>
          <w:rFonts w:hint="eastAsia"/>
          <w:lang w:val="en-US"/>
        </w:rPr>
        <w:t>基于一体化网络的普适化服务研究</w:t>
      </w:r>
      <w:r w:rsidRPr="0049373F">
        <w:rPr>
          <w:rFonts w:hint="eastAsia"/>
          <w:lang w:val="en-US"/>
        </w:rPr>
        <w:t xml:space="preserve">[J]. </w:t>
      </w:r>
      <w:r w:rsidRPr="0049373F">
        <w:rPr>
          <w:rFonts w:hint="eastAsia"/>
          <w:lang w:val="en-US"/>
        </w:rPr>
        <w:t>电子学报</w:t>
      </w:r>
      <w:r w:rsidRPr="0049373F">
        <w:rPr>
          <w:rFonts w:hint="eastAsia"/>
          <w:lang w:val="en-US"/>
        </w:rPr>
        <w:t>. 2007.</w:t>
      </w:r>
      <w:bookmarkEnd w:id="125"/>
    </w:p>
    <w:p w:rsidR="0049373F" w:rsidRPr="0049373F" w:rsidRDefault="0049373F" w:rsidP="0049373F">
      <w:pPr>
        <w:pStyle w:val="a"/>
        <w:rPr>
          <w:lang w:val="en-US"/>
        </w:rPr>
      </w:pPr>
      <w:bookmarkStart w:id="126" w:name="_Ref439343809"/>
      <w:r w:rsidRPr="0049373F">
        <w:rPr>
          <w:lang w:val="en-US"/>
        </w:rPr>
        <w:t>S. Deering, Host Extensions for IP Multicasting, RFC1112 IETF, August 1989.</w:t>
      </w:r>
      <w:bookmarkEnd w:id="126"/>
    </w:p>
    <w:p w:rsidR="0049373F" w:rsidRPr="0049373F" w:rsidRDefault="0049373F" w:rsidP="0049373F">
      <w:pPr>
        <w:pStyle w:val="a"/>
        <w:rPr>
          <w:lang w:val="en-US"/>
        </w:rPr>
      </w:pPr>
      <w:bookmarkStart w:id="127" w:name="_Ref439343825"/>
      <w:r w:rsidRPr="0049373F">
        <w:rPr>
          <w:lang w:val="en-US"/>
        </w:rPr>
        <w:t>W. Fenner, Intemet Group Management Protocol. Version 2. IETF RFC 2236. November 1997.</w:t>
      </w:r>
      <w:bookmarkEnd w:id="127"/>
    </w:p>
    <w:p w:rsidR="0049373F" w:rsidRPr="0049373F" w:rsidRDefault="0049373F" w:rsidP="0049373F">
      <w:pPr>
        <w:pStyle w:val="a"/>
        <w:rPr>
          <w:lang w:val="en-US"/>
        </w:rPr>
      </w:pPr>
      <w:bookmarkStart w:id="128" w:name="_Ref439343838"/>
      <w:r w:rsidRPr="0049373F">
        <w:rPr>
          <w:lang w:val="en-US"/>
        </w:rPr>
        <w:t>B. Cain, S. Deering, I. Kouvelas, B. Fenner, A. Thyagarajall. Intemet Group Management Protocol. Version 3. IETF RFC 3376. October 2002.</w:t>
      </w:r>
      <w:bookmarkEnd w:id="128"/>
    </w:p>
    <w:p w:rsidR="0049373F" w:rsidRPr="0049373F" w:rsidRDefault="0049373F" w:rsidP="0049373F">
      <w:pPr>
        <w:pStyle w:val="a"/>
        <w:rPr>
          <w:lang w:val="en-US"/>
        </w:rPr>
      </w:pPr>
      <w:bookmarkStart w:id="129" w:name="_Ref439343855"/>
      <w:r w:rsidRPr="0049373F">
        <w:rPr>
          <w:lang w:val="en-US"/>
        </w:rPr>
        <w:t>S. Deering, W. Fenner, B. Haberman, Multicast Listener Discovery (MLD) for IPv6. IETF RFC 2710. October 1999.</w:t>
      </w:r>
      <w:bookmarkEnd w:id="129"/>
    </w:p>
    <w:p w:rsidR="0049373F" w:rsidRPr="0049373F" w:rsidRDefault="0049373F" w:rsidP="0049373F">
      <w:pPr>
        <w:pStyle w:val="a"/>
        <w:rPr>
          <w:lang w:val="en-US"/>
        </w:rPr>
      </w:pPr>
      <w:bookmarkStart w:id="130" w:name="_Ref439343864"/>
      <w:r w:rsidRPr="0049373F">
        <w:rPr>
          <w:lang w:val="en-US"/>
        </w:rPr>
        <w:t>R. Vida, L. Costa, Multicast Listener Discovery Version 2 (MLDv2) for IPv6. IETF RFC 3810. June 2004.</w:t>
      </w:r>
      <w:bookmarkEnd w:id="130"/>
    </w:p>
    <w:p w:rsidR="0049373F" w:rsidRPr="0049373F" w:rsidRDefault="0049373F" w:rsidP="0049373F">
      <w:pPr>
        <w:pStyle w:val="a"/>
        <w:rPr>
          <w:lang w:val="en-US"/>
        </w:rPr>
      </w:pPr>
      <w:bookmarkStart w:id="131" w:name="_Ref439343935"/>
      <w:r w:rsidRPr="0049373F">
        <w:rPr>
          <w:lang w:val="en-US"/>
        </w:rPr>
        <w:t>A. Conta, S. Deering, M. Gupta, “Internet Control Message Protocol (ICMPv6) for the Internet Protocol Version 6 (IPv6) Specification,” RFC 4443, IETF, March 2006.</w:t>
      </w:r>
      <w:bookmarkEnd w:id="131"/>
    </w:p>
    <w:p w:rsidR="0049373F" w:rsidRPr="0049373F" w:rsidRDefault="0049373F" w:rsidP="0049373F">
      <w:pPr>
        <w:pStyle w:val="a"/>
        <w:rPr>
          <w:lang w:val="en-US"/>
        </w:rPr>
      </w:pPr>
      <w:bookmarkStart w:id="132" w:name="_Ref439343952"/>
      <w:r w:rsidRPr="0049373F">
        <w:rPr>
          <w:lang w:val="en-US"/>
        </w:rPr>
        <w:t>B. Fenner, H. He, B. Haberman, H. Sandick, Internet Group Management Protocol (IGMP)/Multicast Listener Discovery (MLD)-Based Multicast Forwarding (“IGMP/MLD Proxying”). IETF RFC 4605. August 2006.</w:t>
      </w:r>
      <w:bookmarkEnd w:id="132"/>
    </w:p>
    <w:p w:rsidR="0049373F" w:rsidRPr="0049373F" w:rsidRDefault="0049373F" w:rsidP="0049373F">
      <w:pPr>
        <w:pStyle w:val="a"/>
        <w:rPr>
          <w:lang w:val="en-US"/>
        </w:rPr>
      </w:pPr>
      <w:bookmarkStart w:id="133" w:name="_Ref439343972"/>
      <w:r w:rsidRPr="0049373F">
        <w:rPr>
          <w:lang w:val="en-US"/>
        </w:rPr>
        <w:t>M. Christensen, K. Kimball, F. Solensky. Considerations for Internet Group Management Protocol (IGMP) and Multicast Listener Discovery (MLD) Snooping Switches. IETF RFC4541. May 2006</w:t>
      </w:r>
      <w:bookmarkEnd w:id="133"/>
    </w:p>
    <w:p w:rsidR="0049373F" w:rsidRPr="0049373F" w:rsidRDefault="0049373F" w:rsidP="0049373F">
      <w:pPr>
        <w:pStyle w:val="a"/>
        <w:rPr>
          <w:lang w:val="en-US"/>
        </w:rPr>
      </w:pPr>
      <w:bookmarkStart w:id="134" w:name="_Ref439343987"/>
      <w:r w:rsidRPr="0049373F">
        <w:rPr>
          <w:lang w:val="en-US"/>
        </w:rPr>
        <w:t xml:space="preserve">S. Venaas, R. Parekh, G. Van de Velde, T. Chown, M. Eubanks. Multicast Addresses for </w:t>
      </w:r>
      <w:r w:rsidRPr="0049373F">
        <w:rPr>
          <w:lang w:val="en-US"/>
        </w:rPr>
        <w:lastRenderedPageBreak/>
        <w:t>Documentation. IETF RFC6676. August 2012.</w:t>
      </w:r>
      <w:bookmarkEnd w:id="134"/>
    </w:p>
    <w:p w:rsidR="006A4367" w:rsidRPr="00927751" w:rsidRDefault="006A4367" w:rsidP="006A4367">
      <w:pPr>
        <w:pStyle w:val="a"/>
        <w:rPr>
          <w:color w:val="000000"/>
          <w:lang w:eastAsia="zh-CN"/>
        </w:rPr>
      </w:pPr>
      <w:bookmarkStart w:id="135" w:name="_Ref439344393"/>
      <w:r>
        <w:rPr>
          <w:color w:val="000000"/>
        </w:rPr>
        <w:t>H. Krawczyk</w:t>
      </w:r>
      <w:r>
        <w:rPr>
          <w:rFonts w:hint="eastAsia"/>
          <w:color w:val="000000"/>
          <w:lang w:eastAsia="zh-CN"/>
        </w:rPr>
        <w:t xml:space="preserve">, </w:t>
      </w:r>
      <w:r w:rsidRPr="00A30D9F">
        <w:rPr>
          <w:color w:val="000000"/>
          <w:lang w:eastAsia="zh-CN"/>
        </w:rPr>
        <w:t>M. Bellare</w:t>
      </w:r>
      <w:r>
        <w:rPr>
          <w:rFonts w:hint="eastAsia"/>
          <w:color w:val="000000"/>
          <w:lang w:eastAsia="zh-CN"/>
        </w:rPr>
        <w:t xml:space="preserve">, </w:t>
      </w:r>
      <w:r w:rsidRPr="00C16912">
        <w:rPr>
          <w:color w:val="000000"/>
          <w:lang w:eastAsia="zh-CN"/>
        </w:rPr>
        <w:t>R. Canetti</w:t>
      </w:r>
      <w:r>
        <w:rPr>
          <w:rFonts w:hint="eastAsia"/>
          <w:color w:val="000000"/>
          <w:lang w:eastAsia="zh-CN"/>
        </w:rPr>
        <w:t xml:space="preserve">. </w:t>
      </w:r>
      <w:r>
        <w:t>HMAC: Keyed-Hashing for Message</w:t>
      </w:r>
      <w:r>
        <w:rPr>
          <w:rFonts w:hint="eastAsia"/>
          <w:lang w:eastAsia="zh-CN"/>
        </w:rPr>
        <w:t xml:space="preserve"> </w:t>
      </w:r>
      <w:r w:rsidRPr="00A30D9F">
        <w:t>Authentication</w:t>
      </w:r>
      <w:r>
        <w:rPr>
          <w:rFonts w:hint="eastAsia"/>
          <w:lang w:eastAsia="zh-CN"/>
        </w:rPr>
        <w:t xml:space="preserve">. IETF RFC 2104. </w:t>
      </w:r>
      <w:r w:rsidRPr="00C16912">
        <w:rPr>
          <w:lang w:eastAsia="zh-CN"/>
        </w:rPr>
        <w:t>February 1997</w:t>
      </w:r>
      <w:r>
        <w:rPr>
          <w:rFonts w:hint="eastAsia"/>
          <w:lang w:eastAsia="zh-CN"/>
        </w:rPr>
        <w:t>.</w:t>
      </w:r>
      <w:bookmarkEnd w:id="135"/>
    </w:p>
    <w:p w:rsidR="006A4367" w:rsidRDefault="006A4367" w:rsidP="006A4367">
      <w:pPr>
        <w:pStyle w:val="a"/>
        <w:rPr>
          <w:lang w:val="en-US"/>
        </w:rPr>
      </w:pPr>
      <w:bookmarkStart w:id="136" w:name="_Ref439331446"/>
      <w:r w:rsidRPr="00F223B3">
        <w:rPr>
          <w:rFonts w:hint="eastAsia"/>
          <w:lang w:val="en-US"/>
        </w:rPr>
        <w:t>Daniel P. Bovet and Marco Cesati</w:t>
      </w:r>
      <w:r>
        <w:rPr>
          <w:rFonts w:hint="eastAsia"/>
          <w:lang w:val="en-US"/>
        </w:rPr>
        <w:t>著</w:t>
      </w:r>
      <w:r>
        <w:rPr>
          <w:rFonts w:hint="eastAsia"/>
          <w:lang w:val="en-US" w:eastAsia="zh-CN"/>
        </w:rPr>
        <w:t xml:space="preserve">, </w:t>
      </w:r>
      <w:r w:rsidRPr="00F223B3">
        <w:rPr>
          <w:rFonts w:hint="eastAsia"/>
          <w:lang w:val="en-US"/>
        </w:rPr>
        <w:t>陈莉君等译</w:t>
      </w:r>
      <w:r>
        <w:rPr>
          <w:rFonts w:hint="eastAsia"/>
          <w:lang w:val="en-US" w:eastAsia="zh-CN"/>
        </w:rPr>
        <w:t xml:space="preserve">. </w:t>
      </w:r>
      <w:r w:rsidRPr="00F223B3">
        <w:rPr>
          <w:rFonts w:hint="eastAsia"/>
          <w:lang w:val="en-US"/>
        </w:rPr>
        <w:t>深入理解</w:t>
      </w:r>
      <w:r w:rsidRPr="00F223B3">
        <w:rPr>
          <w:rFonts w:hint="eastAsia"/>
          <w:lang w:val="en-US"/>
        </w:rPr>
        <w:t>Linux</w:t>
      </w:r>
      <w:r w:rsidRPr="00F223B3">
        <w:rPr>
          <w:rFonts w:hint="eastAsia"/>
          <w:lang w:val="en-US"/>
        </w:rPr>
        <w:t>内核</w:t>
      </w:r>
      <w:r>
        <w:rPr>
          <w:rFonts w:hint="eastAsia"/>
          <w:lang w:val="en-US" w:eastAsia="zh-CN"/>
        </w:rPr>
        <w:t xml:space="preserve"> </w:t>
      </w:r>
      <w:r>
        <w:rPr>
          <w:rFonts w:hint="eastAsia"/>
          <w:lang w:val="en-US"/>
        </w:rPr>
        <w:t>[M]</w:t>
      </w:r>
      <w:r>
        <w:rPr>
          <w:rFonts w:hint="eastAsia"/>
          <w:lang w:val="en-US" w:eastAsia="zh-CN"/>
        </w:rPr>
        <w:t xml:space="preserve">, </w:t>
      </w:r>
      <w:r>
        <w:rPr>
          <w:rFonts w:hint="eastAsia"/>
          <w:lang w:val="en-US"/>
        </w:rPr>
        <w:t>北京</w:t>
      </w:r>
      <w:r>
        <w:rPr>
          <w:rFonts w:hint="eastAsia"/>
          <w:lang w:val="en-US" w:eastAsia="zh-CN"/>
        </w:rPr>
        <w:t xml:space="preserve">, </w:t>
      </w:r>
      <w:r>
        <w:rPr>
          <w:rFonts w:hint="eastAsia"/>
          <w:lang w:val="en-US"/>
        </w:rPr>
        <w:t>中国电力出版社</w:t>
      </w:r>
      <w:r>
        <w:rPr>
          <w:rFonts w:hint="eastAsia"/>
          <w:lang w:val="en-US" w:eastAsia="zh-CN"/>
        </w:rPr>
        <w:t xml:space="preserve">, </w:t>
      </w:r>
      <w:r w:rsidRPr="00F223B3">
        <w:rPr>
          <w:rFonts w:hint="eastAsia"/>
          <w:lang w:val="en-US"/>
        </w:rPr>
        <w:t>2009</w:t>
      </w:r>
      <w:bookmarkEnd w:id="136"/>
    </w:p>
    <w:p w:rsidR="006A4367" w:rsidRPr="00927751" w:rsidRDefault="006A4367" w:rsidP="006A4367">
      <w:pPr>
        <w:pStyle w:val="a"/>
        <w:rPr>
          <w:lang w:val="en-US"/>
        </w:rPr>
      </w:pPr>
      <w:bookmarkStart w:id="137" w:name="_Ref439344459"/>
      <w:r w:rsidRPr="00B1336B">
        <w:rPr>
          <w:rFonts w:hint="eastAsia"/>
          <w:lang w:val="en-US"/>
        </w:rPr>
        <w:t>[</w:t>
      </w:r>
      <w:r w:rsidRPr="00B1336B">
        <w:rPr>
          <w:rFonts w:hint="eastAsia"/>
          <w:lang w:val="en-US"/>
        </w:rPr>
        <w:t>美</w:t>
      </w:r>
      <w:r w:rsidRPr="00B1336B">
        <w:rPr>
          <w:rFonts w:hint="eastAsia"/>
          <w:lang w:val="en-US"/>
        </w:rPr>
        <w:t>]</w:t>
      </w:r>
      <w:r>
        <w:rPr>
          <w:rFonts w:hint="eastAsia"/>
          <w:lang w:val="en-US"/>
        </w:rPr>
        <w:t>桑德斯著</w:t>
      </w:r>
      <w:r>
        <w:rPr>
          <w:rFonts w:hint="eastAsia"/>
          <w:lang w:val="en-US" w:eastAsia="zh-CN"/>
        </w:rPr>
        <w:t xml:space="preserve">, </w:t>
      </w:r>
      <w:r>
        <w:rPr>
          <w:rFonts w:hint="eastAsia"/>
          <w:lang w:val="en-US"/>
        </w:rPr>
        <w:t>诸葛建伟</w:t>
      </w:r>
      <w:r>
        <w:rPr>
          <w:rFonts w:hint="eastAsia"/>
          <w:lang w:val="en-US" w:eastAsia="zh-CN"/>
        </w:rPr>
        <w:t xml:space="preserve">, </w:t>
      </w:r>
      <w:r>
        <w:rPr>
          <w:rFonts w:hint="eastAsia"/>
          <w:lang w:val="en-US"/>
        </w:rPr>
        <w:t>陈霖</w:t>
      </w:r>
      <w:r>
        <w:rPr>
          <w:rFonts w:hint="eastAsia"/>
          <w:lang w:val="en-US" w:eastAsia="zh-CN"/>
        </w:rPr>
        <w:t xml:space="preserve">, </w:t>
      </w:r>
      <w:r>
        <w:rPr>
          <w:rFonts w:hint="eastAsia"/>
          <w:lang w:val="en-US"/>
        </w:rPr>
        <w:t>许伟林</w:t>
      </w:r>
      <w:r w:rsidRPr="00B1336B">
        <w:rPr>
          <w:rFonts w:hint="eastAsia"/>
          <w:lang w:val="en-US"/>
        </w:rPr>
        <w:t>译</w:t>
      </w:r>
      <w:r>
        <w:rPr>
          <w:rFonts w:hint="eastAsia"/>
          <w:lang w:val="en-US" w:eastAsia="zh-CN"/>
        </w:rPr>
        <w:t xml:space="preserve">. </w:t>
      </w:r>
      <w:r w:rsidRPr="00B1336B">
        <w:rPr>
          <w:rFonts w:hint="eastAsia"/>
          <w:lang w:val="en-US"/>
        </w:rPr>
        <w:t>Wireshark</w:t>
      </w:r>
      <w:r w:rsidRPr="00B1336B">
        <w:rPr>
          <w:rFonts w:hint="eastAsia"/>
          <w:lang w:val="en-US"/>
        </w:rPr>
        <w:t>数据包分析实战</w:t>
      </w:r>
      <w:r>
        <w:rPr>
          <w:rFonts w:hint="eastAsia"/>
          <w:lang w:val="en-US"/>
        </w:rPr>
        <w:t xml:space="preserve">. </w:t>
      </w:r>
      <w:r>
        <w:rPr>
          <w:rFonts w:hint="eastAsia"/>
          <w:lang w:val="en-US"/>
        </w:rPr>
        <w:t>第二版</w:t>
      </w:r>
      <w:r>
        <w:rPr>
          <w:rFonts w:hint="eastAsia"/>
          <w:lang w:val="en-US"/>
        </w:rPr>
        <w:t xml:space="preserve">. </w:t>
      </w:r>
      <w:r w:rsidRPr="00B1336B">
        <w:rPr>
          <w:rFonts w:hint="eastAsia"/>
          <w:lang w:val="en-US"/>
        </w:rPr>
        <w:t>人民邮电出版社</w:t>
      </w:r>
      <w:r>
        <w:rPr>
          <w:rFonts w:hint="eastAsia"/>
          <w:lang w:val="en-US"/>
        </w:rPr>
        <w:t>. 2013</w:t>
      </w:r>
      <w:bookmarkEnd w:id="137"/>
    </w:p>
    <w:p w:rsidR="006A4367" w:rsidRPr="00927751" w:rsidRDefault="006A4367" w:rsidP="006A4367">
      <w:pPr>
        <w:pStyle w:val="a"/>
      </w:pPr>
      <w:bookmarkStart w:id="138" w:name="_Ref439344657"/>
      <w:r w:rsidRPr="0037696E">
        <w:rPr>
          <w:lang w:val="en-US"/>
        </w:rPr>
        <w:t>S. Bhattacharyya</w:t>
      </w:r>
      <w:r>
        <w:rPr>
          <w:rFonts w:hint="eastAsia"/>
          <w:lang w:val="en-US" w:eastAsia="zh-CN"/>
        </w:rPr>
        <w:t xml:space="preserve">. </w:t>
      </w:r>
      <w:r w:rsidRPr="0037696E">
        <w:t>An Overview of Source-Specific Multicast (SSM)</w:t>
      </w:r>
      <w:r>
        <w:rPr>
          <w:rFonts w:hint="eastAsia"/>
          <w:lang w:eastAsia="zh-CN"/>
        </w:rPr>
        <w:t xml:space="preserve">. IETF RFC 3569. </w:t>
      </w:r>
      <w:r>
        <w:rPr>
          <w:lang w:eastAsia="zh-CN"/>
        </w:rPr>
        <w:t>July</w:t>
      </w:r>
      <w:r>
        <w:rPr>
          <w:rFonts w:hint="eastAsia"/>
          <w:lang w:eastAsia="zh-CN"/>
        </w:rPr>
        <w:t xml:space="preserve"> 2003.</w:t>
      </w:r>
      <w:bookmarkEnd w:id="138"/>
    </w:p>
    <w:p w:rsidR="006A4367" w:rsidRPr="00641B61" w:rsidRDefault="006A4367" w:rsidP="006A4367">
      <w:pPr>
        <w:pStyle w:val="a"/>
        <w:rPr>
          <w:color w:val="000000"/>
          <w:lang w:eastAsia="zh-CN"/>
        </w:rPr>
      </w:pPr>
      <w:bookmarkStart w:id="139" w:name="_Ref439344762"/>
      <w:r w:rsidRPr="002C5ADA">
        <w:rPr>
          <w:lang w:val="en-US"/>
        </w:rPr>
        <w:t>C. Hedrick</w:t>
      </w:r>
      <w:r>
        <w:rPr>
          <w:rFonts w:hint="eastAsia"/>
          <w:lang w:val="en-US" w:eastAsia="zh-CN"/>
        </w:rPr>
        <w:t xml:space="preserve">, </w:t>
      </w:r>
      <w:r w:rsidRPr="002C5ADA">
        <w:t>Routing Information Protocol</w:t>
      </w:r>
      <w:r>
        <w:rPr>
          <w:rFonts w:hint="eastAsia"/>
          <w:lang w:eastAsia="zh-CN"/>
        </w:rPr>
        <w:t xml:space="preserve">. IETF RFC 1058. </w:t>
      </w:r>
      <w:r w:rsidRPr="002C5ADA">
        <w:rPr>
          <w:lang w:eastAsia="zh-CN"/>
        </w:rPr>
        <w:t>June 1988</w:t>
      </w:r>
      <w:r>
        <w:rPr>
          <w:rFonts w:hint="eastAsia"/>
          <w:lang w:eastAsia="zh-CN"/>
        </w:rPr>
        <w:t>.</w:t>
      </w:r>
      <w:bookmarkEnd w:id="139"/>
    </w:p>
    <w:p w:rsidR="006A4367" w:rsidRPr="0015240B" w:rsidRDefault="006A4367" w:rsidP="006A4367">
      <w:pPr>
        <w:pStyle w:val="a"/>
        <w:rPr>
          <w:color w:val="000000"/>
          <w:lang w:eastAsia="zh-CN"/>
        </w:rPr>
      </w:pPr>
      <w:bookmarkStart w:id="140" w:name="_Ref439344773"/>
      <w:r w:rsidRPr="0015240B">
        <w:rPr>
          <w:rFonts w:hint="eastAsia"/>
          <w:color w:val="000000"/>
          <w:lang w:eastAsia="zh-CN"/>
        </w:rPr>
        <w:t>D. Estrin, D. Farinacci, A. Helmy, D. Thaler, S. Deering, M. Handley, V. Jacobson</w:t>
      </w:r>
      <w:r w:rsidRPr="0015240B">
        <w:rPr>
          <w:rFonts w:hint="eastAsia"/>
          <w:color w:val="000000"/>
          <w:lang w:eastAsia="zh-CN"/>
        </w:rPr>
        <w:t>，</w:t>
      </w:r>
      <w:r w:rsidRPr="0015240B">
        <w:rPr>
          <w:rFonts w:hint="eastAsia"/>
          <w:color w:val="000000"/>
          <w:lang w:eastAsia="zh-CN"/>
        </w:rPr>
        <w:t>C. Liu, P. Sharma, L. Wei. Protocol Independent Multicast-Sparse Mode (PIM-SM). IETF RFC 2362</w:t>
      </w:r>
      <w:r w:rsidRPr="0015240B">
        <w:rPr>
          <w:rFonts w:hint="eastAsia"/>
          <w:color w:val="000000"/>
          <w:lang w:eastAsia="zh-CN"/>
        </w:rPr>
        <w:t>．</w:t>
      </w:r>
      <w:r w:rsidRPr="0015240B">
        <w:rPr>
          <w:rFonts w:hint="eastAsia"/>
          <w:color w:val="000000"/>
          <w:lang w:eastAsia="zh-CN"/>
        </w:rPr>
        <w:t>June l998.</w:t>
      </w:r>
      <w:bookmarkEnd w:id="140"/>
    </w:p>
    <w:p w:rsidR="006A4367" w:rsidRPr="00D2486E" w:rsidRDefault="006A4367" w:rsidP="006A4367">
      <w:pPr>
        <w:pStyle w:val="a"/>
      </w:pPr>
      <w:bookmarkStart w:id="141" w:name="_Ref439344783"/>
      <w:r w:rsidRPr="00FB03E1">
        <w:t>J. Moy</w:t>
      </w:r>
      <w:r>
        <w:rPr>
          <w:rFonts w:hint="eastAsia"/>
          <w:lang w:eastAsia="zh-CN"/>
        </w:rPr>
        <w:t>, OSPF Version 2. IETF RFC2328. April 1998.</w:t>
      </w:r>
      <w:bookmarkEnd w:id="141"/>
    </w:p>
    <w:p w:rsidR="006A4367" w:rsidRPr="00D2486E" w:rsidRDefault="006A4367" w:rsidP="006A4367">
      <w:pPr>
        <w:pStyle w:val="a"/>
        <w:rPr>
          <w:rFonts w:cs="宋体"/>
          <w:color w:val="000000"/>
          <w:lang w:val="en-US" w:eastAsia="zh-CN"/>
        </w:rPr>
      </w:pPr>
      <w:bookmarkStart w:id="142" w:name="_Ref439344799"/>
      <w:r>
        <w:t>D. Waitzma</w:t>
      </w:r>
      <w:r>
        <w:rPr>
          <w:rFonts w:hint="eastAsia"/>
          <w:lang w:eastAsia="zh-CN"/>
        </w:rPr>
        <w:t>n,</w:t>
      </w:r>
      <w:r w:rsidRPr="007627EB">
        <w:rPr>
          <w:color w:val="000000"/>
        </w:rPr>
        <w:t xml:space="preserve"> </w:t>
      </w:r>
      <w:r>
        <w:rPr>
          <w:rFonts w:cs="宋体"/>
          <w:color w:val="000000"/>
          <w:lang w:val="en-US" w:eastAsia="zh-CN"/>
        </w:rPr>
        <w:t>C. Partridg</w:t>
      </w:r>
      <w:r>
        <w:rPr>
          <w:rFonts w:cs="宋体" w:hint="eastAsia"/>
          <w:color w:val="000000"/>
          <w:lang w:val="en-US" w:eastAsia="zh-CN"/>
        </w:rPr>
        <w:t xml:space="preserve">e, </w:t>
      </w:r>
      <w:r w:rsidRPr="007627EB">
        <w:rPr>
          <w:rFonts w:cs="宋体"/>
          <w:color w:val="000000"/>
          <w:lang w:val="en-US" w:eastAsia="zh-CN"/>
        </w:rPr>
        <w:t>S. Deering</w:t>
      </w:r>
      <w:r>
        <w:rPr>
          <w:rFonts w:cs="宋体" w:hint="eastAsia"/>
          <w:color w:val="000000"/>
          <w:lang w:val="en-US" w:eastAsia="zh-CN"/>
        </w:rPr>
        <w:t>.</w:t>
      </w:r>
      <w:r w:rsidRPr="007627EB">
        <w:t xml:space="preserve"> </w:t>
      </w:r>
      <w:r w:rsidRPr="007627EB">
        <w:rPr>
          <w:rFonts w:cs="宋体"/>
          <w:color w:val="000000"/>
          <w:lang w:val="en-US" w:eastAsia="zh-CN"/>
        </w:rPr>
        <w:t>Distance Vector Multicast Routing Protocol</w:t>
      </w:r>
      <w:r>
        <w:rPr>
          <w:rFonts w:cs="宋体" w:hint="eastAsia"/>
          <w:color w:val="000000"/>
          <w:lang w:val="en-US" w:eastAsia="zh-CN"/>
        </w:rPr>
        <w:t xml:space="preserve">. IETF RFC 1075. </w:t>
      </w:r>
      <w:r>
        <w:rPr>
          <w:rFonts w:cs="宋体"/>
          <w:color w:val="000000"/>
          <w:lang w:val="en-US" w:eastAsia="zh-CN"/>
        </w:rPr>
        <w:t>November</w:t>
      </w:r>
      <w:r>
        <w:rPr>
          <w:rFonts w:cs="宋体" w:hint="eastAsia"/>
          <w:color w:val="000000"/>
          <w:lang w:val="en-US" w:eastAsia="zh-CN"/>
        </w:rPr>
        <w:t xml:space="preserve"> 1988.</w:t>
      </w:r>
      <w:bookmarkEnd w:id="142"/>
      <w:r>
        <w:rPr>
          <w:rFonts w:cs="宋体" w:hint="eastAsia"/>
          <w:color w:val="000000"/>
          <w:lang w:val="en-US" w:eastAsia="zh-CN"/>
        </w:rPr>
        <w:t xml:space="preserve"> </w:t>
      </w:r>
    </w:p>
    <w:p w:rsidR="006A4367" w:rsidRDefault="006A4367" w:rsidP="006A4367">
      <w:pPr>
        <w:pStyle w:val="a"/>
      </w:pPr>
      <w:bookmarkStart w:id="143" w:name="_Ref439199006"/>
      <w:r w:rsidRPr="008A13E8">
        <w:rPr>
          <w:lang w:val="en-US"/>
        </w:rPr>
        <w:t>David C. Plummer</w:t>
      </w:r>
      <w:r>
        <w:rPr>
          <w:rFonts w:hint="eastAsia"/>
          <w:lang w:val="en-US" w:eastAsia="zh-CN"/>
        </w:rPr>
        <w:t xml:space="preserve">, </w:t>
      </w:r>
      <w:r>
        <w:rPr>
          <w:lang w:val="en-US" w:eastAsia="zh-CN"/>
        </w:rPr>
        <w:t>“</w:t>
      </w:r>
      <w:r w:rsidRPr="00F223B3">
        <w:t>48.bit Ethernet Address for Transmission on Ethernet Hardware,</w:t>
      </w:r>
      <w:r>
        <w:rPr>
          <w:lang w:eastAsia="zh-CN"/>
        </w:rPr>
        <w:t>”</w:t>
      </w:r>
      <w:r>
        <w:t xml:space="preserve"> </w:t>
      </w:r>
      <w:r w:rsidRPr="00F223B3">
        <w:t>RFC 826</w:t>
      </w:r>
      <w:r>
        <w:rPr>
          <w:rFonts w:hint="eastAsia"/>
          <w:lang w:eastAsia="zh-CN"/>
        </w:rPr>
        <w:t xml:space="preserve">, IETF, </w:t>
      </w:r>
      <w:r w:rsidRPr="00F223B3">
        <w:t>November</w:t>
      </w:r>
      <w:r>
        <w:rPr>
          <w:rFonts w:hint="eastAsia"/>
          <w:lang w:eastAsia="zh-CN"/>
        </w:rPr>
        <w:t xml:space="preserve"> </w:t>
      </w:r>
      <w:r w:rsidRPr="00F223B3">
        <w:t>1982</w:t>
      </w:r>
      <w:r>
        <w:rPr>
          <w:rFonts w:hint="eastAsia"/>
          <w:lang w:eastAsia="zh-CN"/>
        </w:rPr>
        <w:t>.</w:t>
      </w:r>
      <w:bookmarkEnd w:id="143"/>
    </w:p>
    <w:p w:rsidR="006A4367" w:rsidRDefault="006A4367" w:rsidP="006A4367">
      <w:pPr>
        <w:pStyle w:val="a"/>
        <w:rPr>
          <w:lang w:val="en-US"/>
        </w:rPr>
      </w:pPr>
      <w:bookmarkStart w:id="144" w:name="_Ref439344896"/>
      <w:r w:rsidRPr="0037696E">
        <w:t>S. Gundavelli</w:t>
      </w:r>
      <w:r>
        <w:rPr>
          <w:rFonts w:hint="eastAsia"/>
          <w:lang w:eastAsia="zh-CN"/>
        </w:rPr>
        <w:t xml:space="preserve">, </w:t>
      </w:r>
      <w:r w:rsidRPr="0037696E">
        <w:rPr>
          <w:lang w:eastAsia="zh-CN"/>
        </w:rPr>
        <w:t>M. Townsley</w:t>
      </w:r>
      <w:r>
        <w:rPr>
          <w:rFonts w:hint="eastAsia"/>
          <w:lang w:eastAsia="zh-CN"/>
        </w:rPr>
        <w:t xml:space="preserve">, </w:t>
      </w:r>
      <w:r w:rsidRPr="0037696E">
        <w:rPr>
          <w:lang w:eastAsia="zh-CN"/>
        </w:rPr>
        <w:t>O. Troan</w:t>
      </w:r>
      <w:r>
        <w:rPr>
          <w:rFonts w:hint="eastAsia"/>
          <w:lang w:eastAsia="zh-CN"/>
        </w:rPr>
        <w:t xml:space="preserve">, </w:t>
      </w:r>
      <w:r w:rsidRPr="0037696E">
        <w:rPr>
          <w:lang w:eastAsia="zh-CN"/>
        </w:rPr>
        <w:t>W. Dec</w:t>
      </w:r>
      <w:r>
        <w:rPr>
          <w:rFonts w:hint="eastAsia"/>
          <w:lang w:eastAsia="zh-CN"/>
        </w:rPr>
        <w:t xml:space="preserve">. </w:t>
      </w:r>
      <w:r w:rsidRPr="0037696E">
        <w:t>Address Mapping of IPv6 Multicast Packets on Ethernet</w:t>
      </w:r>
      <w:r>
        <w:rPr>
          <w:rFonts w:hint="eastAsia"/>
          <w:lang w:eastAsia="zh-CN"/>
        </w:rPr>
        <w:t>. IETF RFC6085. January 2011.</w:t>
      </w:r>
      <w:bookmarkEnd w:id="144"/>
      <w:r w:rsidRPr="00D2486E">
        <w:rPr>
          <w:rFonts w:hint="eastAsia"/>
          <w:lang w:val="en-US"/>
        </w:rPr>
        <w:t xml:space="preserve"> </w:t>
      </w:r>
    </w:p>
    <w:p w:rsidR="006A4367" w:rsidRPr="0015240B" w:rsidRDefault="006A4367" w:rsidP="006A4367">
      <w:pPr>
        <w:pStyle w:val="a"/>
        <w:rPr>
          <w:lang w:val="en-US"/>
        </w:rPr>
      </w:pPr>
      <w:bookmarkStart w:id="145" w:name="_Ref439344942"/>
      <w:r w:rsidRPr="005617AA">
        <w:rPr>
          <w:rFonts w:hint="eastAsia"/>
          <w:lang w:val="en-US"/>
        </w:rPr>
        <w:t>IP Version 6 Addressing Architecture</w:t>
      </w:r>
      <w:r>
        <w:rPr>
          <w:rFonts w:hint="eastAsia"/>
          <w:lang w:val="en-US" w:eastAsia="zh-CN"/>
        </w:rPr>
        <w:t xml:space="preserve">. </w:t>
      </w:r>
      <w:r w:rsidRPr="005617AA">
        <w:rPr>
          <w:rFonts w:hint="eastAsia"/>
          <w:lang w:val="en-US"/>
        </w:rPr>
        <w:t>R</w:t>
      </w:r>
      <w:r>
        <w:rPr>
          <w:rFonts w:hint="eastAsia"/>
          <w:lang w:val="en-US" w:eastAsia="zh-CN"/>
        </w:rPr>
        <w:t xml:space="preserve">. </w:t>
      </w:r>
      <w:r w:rsidRPr="005617AA">
        <w:rPr>
          <w:rFonts w:hint="eastAsia"/>
          <w:lang w:val="en-US"/>
        </w:rPr>
        <w:t>Hinden</w:t>
      </w:r>
      <w:r>
        <w:rPr>
          <w:rFonts w:hint="eastAsia"/>
          <w:lang w:val="en-US" w:eastAsia="zh-CN"/>
        </w:rPr>
        <w:t xml:space="preserve">, </w:t>
      </w:r>
      <w:r w:rsidRPr="005617AA">
        <w:rPr>
          <w:rFonts w:hint="eastAsia"/>
          <w:lang w:val="en-US"/>
        </w:rPr>
        <w:t>S</w:t>
      </w:r>
      <w:r w:rsidRPr="005617AA">
        <w:rPr>
          <w:rFonts w:hint="eastAsia"/>
          <w:lang w:val="en-US"/>
        </w:rPr>
        <w:t>．</w:t>
      </w:r>
      <w:r w:rsidRPr="005617AA">
        <w:rPr>
          <w:rFonts w:hint="eastAsia"/>
          <w:lang w:val="en-US"/>
        </w:rPr>
        <w:t>Deering</w:t>
      </w:r>
      <w:r>
        <w:rPr>
          <w:rFonts w:hint="eastAsia"/>
          <w:lang w:val="en-US" w:eastAsia="zh-CN"/>
        </w:rPr>
        <w:t xml:space="preserve">. </w:t>
      </w:r>
      <w:r w:rsidRPr="005617AA">
        <w:rPr>
          <w:rFonts w:hint="eastAsia"/>
          <w:lang w:val="en-US"/>
        </w:rPr>
        <w:t>IETF RFC 2373</w:t>
      </w:r>
      <w:r>
        <w:rPr>
          <w:rFonts w:hint="eastAsia"/>
          <w:lang w:val="en-US" w:eastAsia="zh-CN"/>
        </w:rPr>
        <w:t xml:space="preserve">. </w:t>
      </w:r>
      <w:r>
        <w:rPr>
          <w:rFonts w:hint="eastAsia"/>
          <w:lang w:val="en-US"/>
        </w:rPr>
        <w:t>July 1</w:t>
      </w:r>
      <w:r w:rsidRPr="005617AA">
        <w:rPr>
          <w:rFonts w:hint="eastAsia"/>
          <w:lang w:val="en-US"/>
        </w:rPr>
        <w:t>998</w:t>
      </w:r>
      <w:r>
        <w:rPr>
          <w:rFonts w:hint="eastAsia"/>
          <w:lang w:val="en-US" w:eastAsia="zh-CN"/>
        </w:rPr>
        <w:t>.</w:t>
      </w:r>
      <w:bookmarkEnd w:id="145"/>
    </w:p>
    <w:p w:rsidR="006A4367" w:rsidRPr="0015240B" w:rsidRDefault="006A4367" w:rsidP="006A4367">
      <w:pPr>
        <w:pStyle w:val="a"/>
        <w:rPr>
          <w:lang w:val="en-US"/>
        </w:rPr>
      </w:pPr>
      <w:bookmarkStart w:id="146" w:name="_Ref439238176"/>
      <w:r w:rsidRPr="00F223B3">
        <w:rPr>
          <w:rFonts w:hint="eastAsia"/>
          <w:lang w:val="en-US"/>
        </w:rPr>
        <w:t>王上</w:t>
      </w:r>
      <w:r w:rsidRPr="00F223B3">
        <w:rPr>
          <w:rFonts w:hint="eastAsia"/>
          <w:lang w:val="en-US"/>
        </w:rPr>
        <w:t xml:space="preserve">. </w:t>
      </w:r>
      <w:r w:rsidRPr="00F223B3">
        <w:rPr>
          <w:rFonts w:hint="eastAsia"/>
          <w:lang w:val="en-US"/>
        </w:rPr>
        <w:t>一体化网络接入</w:t>
      </w:r>
      <w:r w:rsidRPr="008A13F8">
        <w:rPr>
          <w:rFonts w:hint="eastAsia"/>
          <w:lang w:val="en-US"/>
        </w:rPr>
        <w:t>交换路由器分离映射的设计与实现</w:t>
      </w:r>
      <w:r w:rsidRPr="008A13F8">
        <w:rPr>
          <w:rFonts w:hint="eastAsia"/>
          <w:lang w:val="en-US"/>
        </w:rPr>
        <w:t xml:space="preserve">[D]. </w:t>
      </w:r>
      <w:r w:rsidRPr="008A13F8">
        <w:rPr>
          <w:rFonts w:hint="eastAsia"/>
          <w:lang w:val="en-US"/>
        </w:rPr>
        <w:t>北</w:t>
      </w:r>
      <w:r w:rsidRPr="00F223B3">
        <w:rPr>
          <w:rFonts w:hint="eastAsia"/>
          <w:lang w:val="en-US"/>
        </w:rPr>
        <w:t>京交通大学</w:t>
      </w:r>
      <w:r w:rsidRPr="00F223B3">
        <w:rPr>
          <w:rFonts w:hint="eastAsia"/>
          <w:lang w:val="en-US"/>
        </w:rPr>
        <w:t>. 2008</w:t>
      </w:r>
      <w:r w:rsidRPr="00F223B3">
        <w:rPr>
          <w:rFonts w:hint="eastAsia"/>
          <w:lang w:val="en-US"/>
        </w:rPr>
        <w:t>年</w:t>
      </w:r>
      <w:r w:rsidRPr="00F223B3">
        <w:rPr>
          <w:rFonts w:hint="eastAsia"/>
          <w:lang w:val="en-US"/>
        </w:rPr>
        <w:t>.</w:t>
      </w:r>
      <w:bookmarkEnd w:id="146"/>
    </w:p>
    <w:p w:rsidR="006A4367" w:rsidRDefault="006A4367" w:rsidP="006A4367">
      <w:pPr>
        <w:pStyle w:val="a"/>
        <w:rPr>
          <w:lang w:val="en-US"/>
        </w:rPr>
      </w:pPr>
      <w:bookmarkStart w:id="147" w:name="_Ref439345117"/>
      <w:bookmarkStart w:id="148" w:name="_Ref439252347"/>
      <w:r w:rsidRPr="007C09A5">
        <w:rPr>
          <w:rFonts w:hint="eastAsia"/>
          <w:lang w:val="en-US"/>
        </w:rPr>
        <w:t>Michael Kofler</w:t>
      </w:r>
      <w:r>
        <w:rPr>
          <w:rFonts w:hint="eastAsia"/>
          <w:lang w:val="en-US" w:eastAsia="zh-CN"/>
        </w:rPr>
        <w:t>著</w:t>
      </w:r>
      <w:r>
        <w:rPr>
          <w:rFonts w:hint="eastAsia"/>
          <w:lang w:val="en-US" w:eastAsia="zh-CN"/>
        </w:rPr>
        <w:t xml:space="preserve">, </w:t>
      </w:r>
      <w:r>
        <w:rPr>
          <w:rFonts w:hint="eastAsia"/>
          <w:lang w:val="en-US"/>
        </w:rPr>
        <w:t>杨晓云</w:t>
      </w:r>
      <w:r>
        <w:rPr>
          <w:rFonts w:hint="eastAsia"/>
          <w:lang w:val="en-US" w:eastAsia="zh-CN"/>
        </w:rPr>
        <w:t xml:space="preserve">, </w:t>
      </w:r>
      <w:r>
        <w:rPr>
          <w:rFonts w:hint="eastAsia"/>
          <w:lang w:val="en-US"/>
        </w:rPr>
        <w:t>王建桥</w:t>
      </w:r>
      <w:r>
        <w:rPr>
          <w:rFonts w:hint="eastAsia"/>
          <w:lang w:val="en-US" w:eastAsia="zh-CN"/>
        </w:rPr>
        <w:t xml:space="preserve">, </w:t>
      </w:r>
      <w:r>
        <w:rPr>
          <w:rFonts w:hint="eastAsia"/>
          <w:lang w:val="en-US"/>
        </w:rPr>
        <w:t>杨涛</w:t>
      </w:r>
      <w:r>
        <w:rPr>
          <w:rFonts w:hint="eastAsia"/>
          <w:lang w:val="en-US" w:eastAsia="zh-CN"/>
        </w:rPr>
        <w:t>等</w:t>
      </w:r>
      <w:r>
        <w:rPr>
          <w:rFonts w:hint="eastAsia"/>
          <w:lang w:val="en-US"/>
        </w:rPr>
        <w:t>译</w:t>
      </w:r>
      <w:r>
        <w:rPr>
          <w:rFonts w:hint="eastAsia"/>
          <w:lang w:val="en-US" w:eastAsia="zh-CN"/>
        </w:rPr>
        <w:t xml:space="preserve">. </w:t>
      </w:r>
      <w:r w:rsidRPr="007C09A5">
        <w:rPr>
          <w:rFonts w:hint="eastAsia"/>
          <w:lang w:val="en-US"/>
        </w:rPr>
        <w:t>MySQL 5</w:t>
      </w:r>
      <w:r>
        <w:rPr>
          <w:rFonts w:hint="eastAsia"/>
          <w:lang w:val="en-US"/>
        </w:rPr>
        <w:t>权威指南</w:t>
      </w:r>
      <w:r>
        <w:rPr>
          <w:rFonts w:hint="eastAsia"/>
          <w:lang w:val="en-US" w:eastAsia="zh-CN"/>
        </w:rPr>
        <w:t xml:space="preserve">. </w:t>
      </w:r>
      <w:r>
        <w:rPr>
          <w:rFonts w:hint="eastAsia"/>
          <w:lang w:val="en-US"/>
        </w:rPr>
        <w:t>第三版</w:t>
      </w:r>
      <w:r>
        <w:rPr>
          <w:rFonts w:hint="eastAsia"/>
          <w:lang w:val="en-US" w:eastAsia="zh-CN"/>
        </w:rPr>
        <w:t xml:space="preserve">. </w:t>
      </w:r>
      <w:r w:rsidRPr="007C09A5">
        <w:rPr>
          <w:rFonts w:hint="eastAsia"/>
          <w:lang w:val="en-US"/>
        </w:rPr>
        <w:t>人民邮电出版</w:t>
      </w:r>
      <w:r>
        <w:rPr>
          <w:rFonts w:hint="eastAsia"/>
          <w:lang w:val="en-US"/>
        </w:rPr>
        <w:t>社</w:t>
      </w:r>
      <w:r>
        <w:rPr>
          <w:rFonts w:hint="eastAsia"/>
          <w:lang w:val="en-US" w:eastAsia="zh-CN"/>
        </w:rPr>
        <w:t xml:space="preserve">. </w:t>
      </w:r>
      <w:r w:rsidRPr="007C09A5">
        <w:rPr>
          <w:rFonts w:hint="eastAsia"/>
          <w:lang w:val="en-US"/>
        </w:rPr>
        <w:t>2006</w:t>
      </w:r>
      <w:bookmarkEnd w:id="147"/>
    </w:p>
    <w:p w:rsidR="006A4367" w:rsidRPr="007C09A5" w:rsidRDefault="006A4367" w:rsidP="006A4367">
      <w:pPr>
        <w:pStyle w:val="a"/>
        <w:rPr>
          <w:lang w:val="en-US"/>
        </w:rPr>
      </w:pPr>
      <w:bookmarkStart w:id="149" w:name="_Ref439345131"/>
      <w:r w:rsidRPr="007C09A5">
        <w:rPr>
          <w:rFonts w:hint="eastAsia"/>
          <w:lang w:val="en-US"/>
        </w:rPr>
        <w:t>Vikram Vaswani</w:t>
      </w:r>
      <w:r>
        <w:rPr>
          <w:rFonts w:hint="eastAsia"/>
          <w:lang w:val="en-US" w:eastAsia="zh-CN"/>
        </w:rPr>
        <w:t xml:space="preserve">. </w:t>
      </w:r>
      <w:r>
        <w:rPr>
          <w:rFonts w:hint="eastAsia"/>
          <w:lang w:val="en-US"/>
        </w:rPr>
        <w:t>徐小青</w:t>
      </w:r>
      <w:r>
        <w:rPr>
          <w:rFonts w:hint="eastAsia"/>
          <w:lang w:val="en-US" w:eastAsia="zh-CN"/>
        </w:rPr>
        <w:t xml:space="preserve">, </w:t>
      </w:r>
      <w:r>
        <w:rPr>
          <w:rFonts w:hint="eastAsia"/>
          <w:lang w:val="en-US"/>
        </w:rPr>
        <w:t>路晓村等</w:t>
      </w:r>
      <w:r>
        <w:rPr>
          <w:rFonts w:hint="eastAsia"/>
          <w:lang w:val="en-US" w:eastAsia="zh-CN"/>
        </w:rPr>
        <w:t>译</w:t>
      </w:r>
      <w:r>
        <w:rPr>
          <w:rFonts w:hint="eastAsia"/>
          <w:lang w:val="en-US" w:eastAsia="zh-CN"/>
        </w:rPr>
        <w:t xml:space="preserve">. </w:t>
      </w:r>
      <w:r w:rsidRPr="007C09A5">
        <w:rPr>
          <w:rFonts w:hint="eastAsia"/>
          <w:lang w:val="en-US"/>
        </w:rPr>
        <w:t>MySQL</w:t>
      </w:r>
      <w:r>
        <w:rPr>
          <w:rFonts w:hint="eastAsia"/>
          <w:lang w:val="en-US"/>
        </w:rPr>
        <w:t>完全手册</w:t>
      </w:r>
      <w:r>
        <w:rPr>
          <w:rFonts w:hint="eastAsia"/>
          <w:lang w:val="en-US" w:eastAsia="zh-CN"/>
        </w:rPr>
        <w:t xml:space="preserve">. </w:t>
      </w:r>
      <w:r w:rsidRPr="007C09A5">
        <w:rPr>
          <w:rFonts w:hint="eastAsia"/>
          <w:lang w:val="en-US"/>
        </w:rPr>
        <w:t>电子</w:t>
      </w:r>
      <w:r w:rsidRPr="007C09A5">
        <w:rPr>
          <w:rFonts w:hint="eastAsia"/>
          <w:lang w:val="en-US"/>
        </w:rPr>
        <w:t>T</w:t>
      </w:r>
      <w:r>
        <w:rPr>
          <w:rFonts w:hint="eastAsia"/>
          <w:lang w:val="en-US"/>
        </w:rPr>
        <w:t>业出版社</w:t>
      </w:r>
      <w:r>
        <w:rPr>
          <w:rFonts w:hint="eastAsia"/>
          <w:lang w:val="en-US" w:eastAsia="zh-CN"/>
        </w:rPr>
        <w:t xml:space="preserve">. </w:t>
      </w:r>
      <w:r w:rsidRPr="007C09A5">
        <w:rPr>
          <w:rFonts w:hint="eastAsia"/>
          <w:lang w:val="en-US"/>
        </w:rPr>
        <w:t>2004</w:t>
      </w:r>
      <w:bookmarkEnd w:id="149"/>
    </w:p>
    <w:p w:rsidR="006A4367" w:rsidRPr="002C5ADA" w:rsidRDefault="006A4367" w:rsidP="006A4367">
      <w:pPr>
        <w:pStyle w:val="a"/>
        <w:rPr>
          <w:lang w:val="en-US"/>
        </w:rPr>
      </w:pPr>
      <w:bookmarkStart w:id="150" w:name="_Ref439335931"/>
      <w:bookmarkEnd w:id="148"/>
      <w:r w:rsidRPr="002C5ADA">
        <w:rPr>
          <w:rFonts w:hint="eastAsia"/>
          <w:lang w:val="en-US"/>
        </w:rPr>
        <w:t>Klaus Wehrle Frank Pahlke, Harmut Pitter, The Linux Network Architecture[M</w:t>
      </w:r>
      <w:proofErr w:type="gramStart"/>
      <w:r w:rsidRPr="002C5ADA">
        <w:rPr>
          <w:rFonts w:hint="eastAsia"/>
          <w:lang w:val="en-US"/>
        </w:rPr>
        <w:t>],</w:t>
      </w:r>
      <w:r w:rsidRPr="002C5ADA">
        <w:rPr>
          <w:rFonts w:hint="eastAsia"/>
          <w:lang w:val="en-US"/>
        </w:rPr>
        <w:t>北京</w:t>
      </w:r>
      <w:proofErr w:type="gramEnd"/>
      <w:r w:rsidRPr="002C5ADA">
        <w:rPr>
          <w:rFonts w:hint="eastAsia"/>
          <w:lang w:val="en-US"/>
        </w:rPr>
        <w:t>，清华大学出版社，</w:t>
      </w:r>
      <w:r w:rsidRPr="002C5ADA">
        <w:rPr>
          <w:rFonts w:hint="eastAsia"/>
          <w:lang w:val="en-US"/>
        </w:rPr>
        <w:t>2006</w:t>
      </w:r>
      <w:bookmarkEnd w:id="150"/>
    </w:p>
    <w:p w:rsidR="006A4367" w:rsidRPr="00F223B3" w:rsidRDefault="006A4367" w:rsidP="006A4367">
      <w:pPr>
        <w:pStyle w:val="a"/>
        <w:rPr>
          <w:lang w:val="en-US"/>
        </w:rPr>
      </w:pPr>
      <w:bookmarkStart w:id="151" w:name="_Ref439252489"/>
      <w:bookmarkStart w:id="152" w:name="_Ref439345220"/>
      <w:r>
        <w:rPr>
          <w:rFonts w:hint="eastAsia"/>
          <w:lang w:val="en-US" w:eastAsia="zh-CN"/>
        </w:rPr>
        <w:t>W. Richard Stevens, Bill Fenner, Andrew M. Rudoff, UNIX</w:t>
      </w:r>
      <w:r w:rsidRPr="00F223B3">
        <w:rPr>
          <w:rFonts w:hint="eastAsia"/>
          <w:lang w:val="en-US"/>
        </w:rPr>
        <w:t xml:space="preserve"> Network </w:t>
      </w:r>
      <w:r>
        <w:rPr>
          <w:rFonts w:hint="eastAsia"/>
          <w:lang w:val="en-US" w:eastAsia="zh-CN"/>
        </w:rPr>
        <w:t xml:space="preserve">Programming. Volume 1: The Sockets Networking API. Third Edition. </w:t>
      </w:r>
      <w:r>
        <w:rPr>
          <w:rFonts w:hint="eastAsia"/>
          <w:lang w:val="en-US" w:eastAsia="zh-CN"/>
        </w:rPr>
        <w:t>人民邮电出版社</w:t>
      </w:r>
      <w:r>
        <w:rPr>
          <w:rFonts w:hint="eastAsia"/>
          <w:lang w:val="en-US" w:eastAsia="zh-CN"/>
        </w:rPr>
        <w:t xml:space="preserve">. </w:t>
      </w:r>
      <w:r w:rsidRPr="00F223B3">
        <w:rPr>
          <w:rFonts w:hint="eastAsia"/>
          <w:lang w:val="en-US"/>
        </w:rPr>
        <w:t>20</w:t>
      </w:r>
      <w:bookmarkEnd w:id="151"/>
      <w:r>
        <w:rPr>
          <w:rFonts w:hint="eastAsia"/>
          <w:lang w:val="en-US" w:eastAsia="zh-CN"/>
        </w:rPr>
        <w:t>10.56-72,150-173,580-622</w:t>
      </w:r>
      <w:bookmarkEnd w:id="152"/>
    </w:p>
    <w:p w:rsidR="006A4367" w:rsidRDefault="006A4367" w:rsidP="006A4367">
      <w:pPr>
        <w:pStyle w:val="a"/>
        <w:rPr>
          <w:lang w:val="en-US"/>
        </w:rPr>
      </w:pPr>
      <w:bookmarkStart w:id="153" w:name="_Ref439238050"/>
      <w:r>
        <w:rPr>
          <w:lang w:val="en-US"/>
        </w:rPr>
        <w:t>Neil Horman</w:t>
      </w:r>
      <w:r>
        <w:rPr>
          <w:rFonts w:hint="eastAsia"/>
          <w:lang w:val="en-US" w:eastAsia="zh-CN"/>
        </w:rPr>
        <w:t xml:space="preserve">, </w:t>
      </w:r>
      <w:r w:rsidRPr="00F223B3">
        <w:rPr>
          <w:lang w:val="en-US"/>
        </w:rPr>
        <w:t xml:space="preserve">Understanding </w:t>
      </w:r>
      <w:proofErr w:type="gramStart"/>
      <w:r w:rsidRPr="00F223B3">
        <w:rPr>
          <w:lang w:val="en-US"/>
        </w:rPr>
        <w:t>And</w:t>
      </w:r>
      <w:proofErr w:type="gramEnd"/>
      <w:r w:rsidRPr="00F223B3">
        <w:rPr>
          <w:lang w:val="en-US"/>
        </w:rPr>
        <w:t xml:space="preserve"> Programming With Netlink Sockets</w:t>
      </w:r>
      <w:r>
        <w:rPr>
          <w:rFonts w:hint="eastAsia"/>
          <w:lang w:val="en-US" w:eastAsia="zh-CN"/>
        </w:rPr>
        <w:t xml:space="preserve"> </w:t>
      </w:r>
      <w:r>
        <w:rPr>
          <w:lang w:val="en-US"/>
        </w:rPr>
        <w:t>[M]</w:t>
      </w:r>
      <w:r>
        <w:rPr>
          <w:rFonts w:hint="eastAsia"/>
          <w:lang w:val="en-US" w:eastAsia="zh-CN"/>
        </w:rPr>
        <w:t xml:space="preserve">, </w:t>
      </w:r>
      <w:r>
        <w:t>December 6</w:t>
      </w:r>
      <w:r>
        <w:rPr>
          <w:rFonts w:hint="eastAsia"/>
          <w:lang w:eastAsia="zh-CN"/>
        </w:rPr>
        <w:t>,</w:t>
      </w:r>
      <w:r>
        <w:t xml:space="preserve"> 2004</w:t>
      </w:r>
      <w:r>
        <w:rPr>
          <w:rFonts w:hint="eastAsia"/>
          <w:lang w:eastAsia="zh-CN"/>
        </w:rPr>
        <w:t xml:space="preserve">, pp. </w:t>
      </w:r>
      <w:r>
        <w:rPr>
          <w:rFonts w:hint="eastAsia"/>
          <w:lang w:val="en-US" w:eastAsia="zh-CN"/>
        </w:rPr>
        <w:t>4-10</w:t>
      </w:r>
      <w:bookmarkEnd w:id="153"/>
    </w:p>
    <w:p w:rsidR="004D151E" w:rsidRDefault="006A4367" w:rsidP="00D663E3">
      <w:pPr>
        <w:pStyle w:val="a"/>
        <w:rPr>
          <w:lang w:val="en-US"/>
        </w:rPr>
      </w:pPr>
      <w:bookmarkStart w:id="154" w:name="_Ref439345432"/>
      <w:r w:rsidRPr="00B1336B">
        <w:rPr>
          <w:rFonts w:hint="eastAsia"/>
          <w:lang w:val="en-US"/>
        </w:rPr>
        <w:t>（巴西）莱鲁萨利姆斯奇（</w:t>
      </w:r>
      <w:r w:rsidRPr="00B1336B">
        <w:rPr>
          <w:rFonts w:hint="eastAsia"/>
          <w:lang w:val="en-US"/>
        </w:rPr>
        <w:t>Ierusalimschy</w:t>
      </w:r>
      <w:r w:rsidRPr="00B1336B">
        <w:rPr>
          <w:rFonts w:hint="eastAsia"/>
          <w:lang w:val="en-US"/>
        </w:rPr>
        <w:t>，</w:t>
      </w:r>
      <w:r w:rsidRPr="00B1336B">
        <w:rPr>
          <w:rFonts w:hint="eastAsia"/>
          <w:lang w:val="en-US"/>
        </w:rPr>
        <w:t>R.</w:t>
      </w:r>
      <w:r w:rsidRPr="00B1336B">
        <w:rPr>
          <w:rFonts w:hint="eastAsia"/>
          <w:lang w:val="en-US"/>
        </w:rPr>
        <w:t>）</w:t>
      </w:r>
      <w:r>
        <w:rPr>
          <w:rFonts w:hint="eastAsia"/>
          <w:lang w:val="en-US"/>
        </w:rPr>
        <w:t>著</w:t>
      </w:r>
      <w:r>
        <w:rPr>
          <w:rFonts w:hint="eastAsia"/>
          <w:lang w:val="en-US" w:eastAsia="zh-CN"/>
        </w:rPr>
        <w:t xml:space="preserve">, </w:t>
      </w:r>
      <w:r>
        <w:rPr>
          <w:rFonts w:hint="eastAsia"/>
          <w:lang w:val="en-US"/>
        </w:rPr>
        <w:t>周惟迪</w:t>
      </w:r>
      <w:r w:rsidRPr="00B1336B">
        <w:rPr>
          <w:rFonts w:hint="eastAsia"/>
          <w:lang w:val="en-US"/>
        </w:rPr>
        <w:t>译</w:t>
      </w:r>
      <w:r>
        <w:rPr>
          <w:rFonts w:hint="eastAsia"/>
          <w:lang w:val="en-US" w:eastAsia="zh-CN"/>
        </w:rPr>
        <w:t xml:space="preserve">. </w:t>
      </w:r>
      <w:r w:rsidRPr="00B1336B">
        <w:rPr>
          <w:rFonts w:hint="eastAsia"/>
          <w:lang w:val="en-US"/>
        </w:rPr>
        <w:t>Lua</w:t>
      </w:r>
      <w:r w:rsidRPr="00B1336B">
        <w:rPr>
          <w:rFonts w:hint="eastAsia"/>
          <w:lang w:val="en-US"/>
        </w:rPr>
        <w:t>程序设计</w:t>
      </w:r>
      <w:r>
        <w:rPr>
          <w:rFonts w:hint="eastAsia"/>
          <w:lang w:val="en-US" w:eastAsia="zh-CN"/>
        </w:rPr>
        <w:t xml:space="preserve">. </w:t>
      </w:r>
      <w:r w:rsidRPr="00B1336B">
        <w:rPr>
          <w:rFonts w:hint="eastAsia"/>
          <w:lang w:val="en-US"/>
        </w:rPr>
        <w:t>第二版</w:t>
      </w:r>
      <w:r>
        <w:rPr>
          <w:rFonts w:hint="eastAsia"/>
          <w:lang w:val="en-US" w:eastAsia="zh-CN"/>
        </w:rPr>
        <w:t xml:space="preserve">. </w:t>
      </w:r>
      <w:r w:rsidRPr="00B1336B">
        <w:rPr>
          <w:rFonts w:hint="eastAsia"/>
          <w:lang w:val="en-US"/>
        </w:rPr>
        <w:t>电子工业出版社</w:t>
      </w:r>
      <w:r>
        <w:rPr>
          <w:rFonts w:hint="eastAsia"/>
          <w:lang w:val="en-US" w:eastAsia="zh-CN"/>
        </w:rPr>
        <w:t xml:space="preserve">. </w:t>
      </w:r>
      <w:r w:rsidRPr="00B1336B">
        <w:rPr>
          <w:rFonts w:hint="eastAsia"/>
          <w:lang w:val="en-US"/>
        </w:rPr>
        <w:t>200</w:t>
      </w:r>
      <w:bookmarkEnd w:id="154"/>
      <w:r w:rsidR="002555A9">
        <w:rPr>
          <w:rFonts w:hint="eastAsia"/>
          <w:lang w:val="en-US" w:eastAsia="zh-CN"/>
        </w:rPr>
        <w:t>8</w:t>
      </w:r>
    </w:p>
    <w:p w:rsidR="007558EB" w:rsidRPr="006371DE" w:rsidRDefault="004D151E" w:rsidP="006371DE">
      <w:pPr>
        <w:pStyle w:val="a"/>
      </w:pPr>
      <w:bookmarkStart w:id="155" w:name="_Ref440228396"/>
      <w:r>
        <w:rPr>
          <w:rFonts w:hint="eastAsia"/>
          <w:lang w:eastAsia="zh-CN"/>
        </w:rPr>
        <w:t>张爱华</w:t>
      </w:r>
      <w:r w:rsidR="002555A9">
        <w:rPr>
          <w:rFonts w:hint="eastAsia"/>
          <w:lang w:eastAsia="zh-CN"/>
        </w:rPr>
        <w:t xml:space="preserve">. </w:t>
      </w:r>
      <w:r w:rsidRPr="006371DE">
        <w:rPr>
          <w:rFonts w:hint="eastAsia"/>
        </w:rPr>
        <w:t>下一代互联网路由体系架构下映射系统的研究与实现</w:t>
      </w:r>
      <w:r w:rsidR="002555A9">
        <w:rPr>
          <w:rFonts w:hint="eastAsia"/>
          <w:lang w:eastAsia="zh-CN"/>
        </w:rPr>
        <w:t>[</w:t>
      </w:r>
      <w:r w:rsidR="002555A9">
        <w:rPr>
          <w:rFonts w:hint="eastAsia"/>
          <w:lang w:eastAsia="zh-CN"/>
        </w:rPr>
        <w:t>学位论文</w:t>
      </w:r>
      <w:r w:rsidR="002555A9">
        <w:rPr>
          <w:rFonts w:hint="eastAsia"/>
          <w:lang w:eastAsia="zh-CN"/>
        </w:rPr>
        <w:t>].</w:t>
      </w:r>
      <w:r w:rsidR="003B5DC7">
        <w:rPr>
          <w:rFonts w:hint="eastAsia"/>
          <w:lang w:val="en-US" w:eastAsia="zh-CN"/>
        </w:rPr>
        <w:t>北京邮电大学</w:t>
      </w:r>
      <w:r w:rsidR="002555A9">
        <w:rPr>
          <w:rFonts w:hint="eastAsia"/>
          <w:lang w:val="en-US" w:eastAsia="zh-CN"/>
        </w:rPr>
        <w:t>.</w:t>
      </w:r>
      <w:r w:rsidR="003B5DC7">
        <w:rPr>
          <w:rFonts w:hint="eastAsia"/>
          <w:lang w:val="en-US" w:eastAsia="zh-CN"/>
        </w:rPr>
        <w:t xml:space="preserve"> </w:t>
      </w:r>
      <w:r w:rsidR="001E63CB" w:rsidRPr="001E63CB">
        <w:rPr>
          <w:rFonts w:hint="eastAsia"/>
          <w:lang w:val="en-US" w:eastAsia="zh-CN"/>
        </w:rPr>
        <w:t>201</w:t>
      </w:r>
      <w:bookmarkEnd w:id="155"/>
      <w:r w:rsidR="007558EB">
        <w:rPr>
          <w:rFonts w:hint="eastAsia"/>
          <w:lang w:val="en-US" w:eastAsia="zh-CN"/>
        </w:rPr>
        <w:t>0</w:t>
      </w:r>
      <w:r w:rsidR="002555A9">
        <w:rPr>
          <w:rFonts w:hint="eastAsia"/>
          <w:lang w:val="en-US" w:eastAsia="zh-CN"/>
        </w:rPr>
        <w:t>.p14-15</w:t>
      </w:r>
    </w:p>
    <w:p w:rsidR="00A745C2" w:rsidRDefault="007558EB" w:rsidP="006371DE">
      <w:pPr>
        <w:pStyle w:val="a"/>
      </w:pPr>
      <w:bookmarkStart w:id="156" w:name="_Ref440229352"/>
      <w:r w:rsidRPr="007558EB">
        <w:rPr>
          <w:rFonts w:hint="eastAsia"/>
        </w:rPr>
        <w:t>陈旭明</w:t>
      </w:r>
      <w:r w:rsidR="002555A9">
        <w:rPr>
          <w:rFonts w:hint="eastAsia"/>
          <w:lang w:eastAsia="zh-CN"/>
        </w:rPr>
        <w:t xml:space="preserve">. </w:t>
      </w:r>
      <w:r w:rsidRPr="007558EB">
        <w:rPr>
          <w:rFonts w:hint="eastAsia"/>
        </w:rPr>
        <w:t>一体化网络接入认证方案的设计与实现</w:t>
      </w:r>
      <w:r w:rsidR="002555A9">
        <w:rPr>
          <w:rFonts w:hint="eastAsia"/>
          <w:lang w:eastAsia="zh-CN"/>
        </w:rPr>
        <w:t>[</w:t>
      </w:r>
      <w:r w:rsidR="002555A9">
        <w:rPr>
          <w:rFonts w:hint="eastAsia"/>
          <w:lang w:eastAsia="zh-CN"/>
        </w:rPr>
        <w:t>学位论文</w:t>
      </w:r>
      <w:r w:rsidR="002555A9">
        <w:rPr>
          <w:rFonts w:hint="eastAsia"/>
          <w:lang w:eastAsia="zh-CN"/>
        </w:rPr>
        <w:t>].</w:t>
      </w:r>
      <w:r w:rsidRPr="007558EB">
        <w:rPr>
          <w:rFonts w:hint="eastAsia"/>
        </w:rPr>
        <w:t>北京交通大学</w:t>
      </w:r>
      <w:r w:rsidR="002555A9">
        <w:rPr>
          <w:rFonts w:hint="eastAsia"/>
          <w:lang w:eastAsia="zh-CN"/>
        </w:rPr>
        <w:t>.2008.p27-44</w:t>
      </w:r>
      <w:bookmarkEnd w:id="156"/>
    </w:p>
    <w:p w:rsidR="008362E1" w:rsidRDefault="00A745C2" w:rsidP="006371DE">
      <w:pPr>
        <w:pStyle w:val="a"/>
      </w:pPr>
      <w:bookmarkStart w:id="157" w:name="_Ref440229648"/>
      <w:r w:rsidRPr="00A745C2">
        <w:rPr>
          <w:rFonts w:hint="eastAsia"/>
        </w:rPr>
        <w:t>郭华明</w:t>
      </w:r>
      <w:r>
        <w:rPr>
          <w:rFonts w:hint="eastAsia"/>
          <w:lang w:eastAsia="zh-CN"/>
        </w:rPr>
        <w:t xml:space="preserve">. </w:t>
      </w:r>
      <w:r w:rsidRPr="00A745C2">
        <w:rPr>
          <w:rFonts w:hint="eastAsia"/>
        </w:rPr>
        <w:t>标识路由关键技术研究</w:t>
      </w:r>
      <w:r>
        <w:rPr>
          <w:rFonts w:hint="eastAsia"/>
          <w:lang w:eastAsia="zh-CN"/>
        </w:rPr>
        <w:t>[</w:t>
      </w:r>
      <w:r>
        <w:rPr>
          <w:rFonts w:hint="eastAsia"/>
          <w:lang w:eastAsia="zh-CN"/>
        </w:rPr>
        <w:t>学位论文</w:t>
      </w:r>
      <w:r>
        <w:rPr>
          <w:rFonts w:hint="eastAsia"/>
          <w:lang w:eastAsia="zh-CN"/>
        </w:rPr>
        <w:t>].</w:t>
      </w:r>
      <w:r w:rsidRPr="00A745C2">
        <w:rPr>
          <w:rFonts w:hint="eastAsia"/>
        </w:rPr>
        <w:t>北京交通大学</w:t>
      </w:r>
      <w:r>
        <w:rPr>
          <w:rFonts w:hint="eastAsia"/>
          <w:lang w:eastAsia="zh-CN"/>
        </w:rPr>
        <w:t>.2010.p22-42</w:t>
      </w:r>
      <w:bookmarkEnd w:id="157"/>
    </w:p>
    <w:p w:rsidR="006C41A7" w:rsidRDefault="008362E1" w:rsidP="006371DE">
      <w:pPr>
        <w:pStyle w:val="a"/>
      </w:pPr>
      <w:bookmarkStart w:id="158" w:name="_Ref440229911"/>
      <w:r>
        <w:rPr>
          <w:rFonts w:hint="eastAsia"/>
          <w:lang w:eastAsia="zh-CN"/>
        </w:rPr>
        <w:lastRenderedPageBreak/>
        <w:t>朱莹</w:t>
      </w:r>
      <w:r>
        <w:rPr>
          <w:rFonts w:hint="eastAsia"/>
          <w:lang w:eastAsia="zh-CN"/>
        </w:rPr>
        <w:t xml:space="preserve">. </w:t>
      </w:r>
      <w:r w:rsidRPr="006371DE">
        <w:t>一体化网络中基于标识的组播路由机制设计与实现</w:t>
      </w:r>
      <w:r>
        <w:rPr>
          <w:rFonts w:hint="eastAsia"/>
          <w:lang w:eastAsia="zh-CN"/>
        </w:rPr>
        <w:t>[</w:t>
      </w:r>
      <w:r>
        <w:rPr>
          <w:rFonts w:hint="eastAsia"/>
          <w:lang w:eastAsia="zh-CN"/>
        </w:rPr>
        <w:t>学位论文</w:t>
      </w:r>
      <w:r>
        <w:rPr>
          <w:rFonts w:hint="eastAsia"/>
          <w:lang w:eastAsia="zh-CN"/>
        </w:rPr>
        <w:t>].</w:t>
      </w:r>
      <w:r w:rsidRPr="006371DE">
        <w:t>北京交通大学</w:t>
      </w:r>
      <w:r>
        <w:rPr>
          <w:rFonts w:hint="eastAsia"/>
          <w:lang w:eastAsia="zh-CN"/>
        </w:rPr>
        <w:t>.2009.p17-28</w:t>
      </w:r>
      <w:bookmarkEnd w:id="158"/>
    </w:p>
    <w:p w:rsidR="000548AA" w:rsidRDefault="006C41A7" w:rsidP="006371DE">
      <w:pPr>
        <w:pStyle w:val="a"/>
      </w:pPr>
      <w:bookmarkStart w:id="159" w:name="_Ref440230203"/>
      <w:r w:rsidRPr="006C41A7">
        <w:rPr>
          <w:rFonts w:hint="eastAsia"/>
        </w:rPr>
        <w:t>李晓倩</w:t>
      </w:r>
      <w:r>
        <w:rPr>
          <w:rFonts w:hint="eastAsia"/>
          <w:lang w:eastAsia="zh-CN"/>
        </w:rPr>
        <w:t xml:space="preserve">. </w:t>
      </w:r>
      <w:r w:rsidRPr="006C41A7">
        <w:rPr>
          <w:rFonts w:hint="eastAsia"/>
        </w:rPr>
        <w:t>一体化标识网络身份与位置映射关键技术研究</w:t>
      </w:r>
      <w:r>
        <w:rPr>
          <w:rFonts w:hint="eastAsia"/>
          <w:lang w:eastAsia="zh-CN"/>
        </w:rPr>
        <w:t>[</w:t>
      </w:r>
      <w:r>
        <w:rPr>
          <w:rFonts w:hint="eastAsia"/>
          <w:lang w:eastAsia="zh-CN"/>
        </w:rPr>
        <w:t>学位论文</w:t>
      </w:r>
      <w:r>
        <w:rPr>
          <w:rFonts w:hint="eastAsia"/>
          <w:lang w:eastAsia="zh-CN"/>
        </w:rPr>
        <w:t>].</w:t>
      </w:r>
      <w:r w:rsidRPr="006C41A7">
        <w:rPr>
          <w:rFonts w:hint="eastAsia"/>
        </w:rPr>
        <w:t>北京交通大学</w:t>
      </w:r>
      <w:r>
        <w:rPr>
          <w:rFonts w:hint="eastAsia"/>
          <w:lang w:eastAsia="zh-CN"/>
        </w:rPr>
        <w:t>.2013.p32-54</w:t>
      </w:r>
      <w:bookmarkEnd w:id="159"/>
    </w:p>
    <w:p w:rsidR="000548AA" w:rsidRDefault="000548AA" w:rsidP="006371DE">
      <w:pPr>
        <w:pStyle w:val="a"/>
      </w:pPr>
      <w:bookmarkStart w:id="160" w:name="_Ref440230577"/>
      <w:r w:rsidRPr="000548AA">
        <w:rPr>
          <w:rFonts w:hint="eastAsia"/>
          <w:lang w:eastAsia="zh-CN"/>
        </w:rPr>
        <w:t>杨凡</w:t>
      </w:r>
      <w:r>
        <w:rPr>
          <w:rFonts w:hint="eastAsia"/>
          <w:lang w:eastAsia="zh-CN"/>
        </w:rPr>
        <w:t xml:space="preserve">. </w:t>
      </w:r>
      <w:r w:rsidRPr="000548AA">
        <w:rPr>
          <w:rFonts w:hint="eastAsia"/>
        </w:rPr>
        <w:t>基于</w:t>
      </w:r>
      <w:r w:rsidRPr="000548AA">
        <w:rPr>
          <w:rFonts w:hint="eastAsia"/>
        </w:rPr>
        <w:t>ipv6</w:t>
      </w:r>
      <w:r w:rsidRPr="000548AA">
        <w:rPr>
          <w:rFonts w:hint="eastAsia"/>
        </w:rPr>
        <w:t>的组播安全技术研究</w:t>
      </w:r>
      <w:r>
        <w:rPr>
          <w:rFonts w:hint="eastAsia"/>
          <w:lang w:eastAsia="zh-CN"/>
        </w:rPr>
        <w:t>[</w:t>
      </w:r>
      <w:r>
        <w:rPr>
          <w:rFonts w:hint="eastAsia"/>
          <w:lang w:eastAsia="zh-CN"/>
        </w:rPr>
        <w:t>学位论文</w:t>
      </w:r>
      <w:r>
        <w:rPr>
          <w:rFonts w:hint="eastAsia"/>
          <w:lang w:eastAsia="zh-CN"/>
        </w:rPr>
        <w:t>].</w:t>
      </w:r>
      <w:r>
        <w:rPr>
          <w:rFonts w:hint="eastAsia"/>
          <w:lang w:eastAsia="zh-CN"/>
        </w:rPr>
        <w:t>西安电子科技大学</w:t>
      </w:r>
      <w:r>
        <w:rPr>
          <w:rFonts w:hint="eastAsia"/>
          <w:lang w:eastAsia="zh-CN"/>
        </w:rPr>
        <w:t>.2010.p35-49</w:t>
      </w:r>
      <w:bookmarkEnd w:id="160"/>
    </w:p>
    <w:p w:rsidR="00175A9B" w:rsidRPr="00175A9B" w:rsidRDefault="000548AA" w:rsidP="006371DE">
      <w:pPr>
        <w:pStyle w:val="a"/>
      </w:pPr>
      <w:bookmarkStart w:id="161" w:name="_Ref440230587"/>
      <w:r w:rsidRPr="000548AA">
        <w:rPr>
          <w:rFonts w:hint="eastAsia"/>
        </w:rPr>
        <w:t>蒋玉芳</w:t>
      </w:r>
      <w:r>
        <w:rPr>
          <w:rFonts w:hint="eastAsia"/>
          <w:lang w:eastAsia="zh-CN"/>
        </w:rPr>
        <w:t xml:space="preserve">. </w:t>
      </w:r>
      <w:r w:rsidRPr="000548AA">
        <w:rPr>
          <w:rFonts w:hint="eastAsia"/>
        </w:rPr>
        <w:t>数字电视网络传输中的组播密钥管理方案研究</w:t>
      </w:r>
      <w:r>
        <w:rPr>
          <w:rFonts w:hint="eastAsia"/>
          <w:lang w:eastAsia="zh-CN"/>
        </w:rPr>
        <w:t>.</w:t>
      </w:r>
      <w:r w:rsidRPr="000548AA">
        <w:rPr>
          <w:rFonts w:hint="eastAsia"/>
        </w:rPr>
        <w:t>中国科技博览</w:t>
      </w:r>
      <w:r>
        <w:rPr>
          <w:rFonts w:hint="eastAsia"/>
          <w:lang w:eastAsia="zh-CN"/>
        </w:rPr>
        <w:t xml:space="preserve">. </w:t>
      </w:r>
      <w:r w:rsidRPr="000548AA">
        <w:rPr>
          <w:rFonts w:hint="eastAsia"/>
        </w:rPr>
        <w:t>2009(24)</w:t>
      </w:r>
      <w:bookmarkEnd w:id="161"/>
    </w:p>
    <w:p w:rsidR="003C350E" w:rsidRDefault="00175A9B" w:rsidP="00F705EF">
      <w:pPr>
        <w:pStyle w:val="a"/>
      </w:pPr>
      <w:bookmarkStart w:id="162" w:name="_Ref440397945"/>
      <w:r w:rsidRPr="00175A9B">
        <w:t>关建峰</w:t>
      </w:r>
      <w:r>
        <w:rPr>
          <w:rFonts w:hint="eastAsia"/>
          <w:lang w:eastAsia="zh-CN"/>
        </w:rPr>
        <w:t xml:space="preserve">. </w:t>
      </w:r>
      <w:r w:rsidRPr="00175A9B">
        <w:t>基于</w:t>
      </w:r>
      <w:r w:rsidRPr="00175A9B">
        <w:t>IPv6</w:t>
      </w:r>
      <w:r w:rsidRPr="00175A9B">
        <w:t>的移动组播关键技术研究</w:t>
      </w:r>
      <w:r>
        <w:rPr>
          <w:rFonts w:hint="eastAsia"/>
          <w:lang w:eastAsia="zh-CN"/>
        </w:rPr>
        <w:t>[</w:t>
      </w:r>
      <w:r>
        <w:rPr>
          <w:rFonts w:hint="eastAsia"/>
          <w:lang w:eastAsia="zh-CN"/>
        </w:rPr>
        <w:t>学位论文</w:t>
      </w:r>
      <w:r>
        <w:rPr>
          <w:rFonts w:hint="eastAsia"/>
          <w:lang w:eastAsia="zh-CN"/>
        </w:rPr>
        <w:t>].</w:t>
      </w:r>
      <w:r w:rsidRPr="00175A9B">
        <w:t xml:space="preserve"> </w:t>
      </w:r>
      <w:r w:rsidRPr="00175A9B">
        <w:rPr>
          <w:rFonts w:hint="eastAsia"/>
        </w:rPr>
        <w:t>北京交通大学</w:t>
      </w:r>
      <w:r>
        <w:rPr>
          <w:rFonts w:hint="eastAsia"/>
          <w:lang w:eastAsia="zh-CN"/>
        </w:rPr>
        <w:t>.</w:t>
      </w:r>
      <w:r w:rsidRPr="00175A9B">
        <w:t>2009</w:t>
      </w:r>
      <w:r>
        <w:rPr>
          <w:rFonts w:hint="eastAsia"/>
          <w:lang w:eastAsia="zh-CN"/>
        </w:rPr>
        <w:t>.p26-35</w:t>
      </w:r>
      <w:bookmarkEnd w:id="162"/>
    </w:p>
    <w:p w:rsidR="003C350E" w:rsidRPr="006371DE" w:rsidRDefault="003C350E" w:rsidP="00846E62">
      <w:pPr>
        <w:pStyle w:val="a"/>
        <w:numPr>
          <w:ilvl w:val="0"/>
          <w:numId w:val="0"/>
        </w:numPr>
        <w:sectPr w:rsidR="003C350E" w:rsidRPr="006371DE" w:rsidSect="00637A16">
          <w:headerReference w:type="default" r:id="rId85"/>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63" w:name="_Toc444764256"/>
      <w:bookmarkStart w:id="164" w:name="_Toc445306654"/>
      <w:bookmarkStart w:id="165" w:name="_Toc468375548"/>
      <w:r w:rsidRPr="00B6021B">
        <w:lastRenderedPageBreak/>
        <w:t>致谢</w:t>
      </w:r>
      <w:bookmarkEnd w:id="163"/>
      <w:bookmarkEnd w:id="164"/>
      <w:bookmarkEnd w:id="165"/>
    </w:p>
    <w:p w:rsidR="00895CD4" w:rsidRDefault="00D572A3" w:rsidP="00952D95">
      <w:pPr>
        <w:pStyle w:val="21"/>
        <w:ind w:firstLine="480"/>
        <w:rPr>
          <w:lang w:eastAsia="zh-CN"/>
        </w:rPr>
      </w:pPr>
      <w:r>
        <w:rPr>
          <w:rFonts w:hint="eastAsia"/>
          <w:lang w:eastAsia="zh-CN"/>
        </w:rPr>
        <w:t>一转眼，研究生两年半的学习生涯就快要结束了，</w:t>
      </w:r>
      <w:r w:rsidR="00952D95">
        <w:rPr>
          <w:rFonts w:hint="eastAsia"/>
          <w:lang w:eastAsia="zh-CN"/>
        </w:rPr>
        <w:t>中间</w:t>
      </w:r>
      <w:r w:rsidR="004A1484">
        <w:rPr>
          <w:rFonts w:hint="eastAsia"/>
          <w:lang w:eastAsia="zh-CN"/>
        </w:rPr>
        <w:t>有太多值得回味与怀念的故事，不禁</w:t>
      </w:r>
      <w:r>
        <w:rPr>
          <w:rFonts w:hint="eastAsia"/>
          <w:lang w:eastAsia="zh-CN"/>
        </w:rPr>
        <w:t>感慨时光</w:t>
      </w:r>
      <w:r w:rsidR="00952D95">
        <w:rPr>
          <w:rFonts w:hint="eastAsia"/>
          <w:lang w:eastAsia="zh-CN"/>
        </w:rPr>
        <w:t>飞逝的同时</w:t>
      </w:r>
      <w:r w:rsidR="004A1484">
        <w:rPr>
          <w:rFonts w:hint="eastAsia"/>
          <w:lang w:eastAsia="zh-CN"/>
        </w:rPr>
        <w:t>，</w:t>
      </w:r>
      <w:r>
        <w:rPr>
          <w:rFonts w:hint="eastAsia"/>
          <w:lang w:eastAsia="zh-CN"/>
        </w:rPr>
        <w:t>难忘人生又一宝贵的</w:t>
      </w:r>
      <w:r w:rsidR="004A1484">
        <w:rPr>
          <w:rFonts w:hint="eastAsia"/>
          <w:lang w:eastAsia="zh-CN"/>
        </w:rPr>
        <w:t>经历</w:t>
      </w:r>
      <w:r>
        <w:rPr>
          <w:rFonts w:hint="eastAsia"/>
          <w:lang w:eastAsia="zh-CN"/>
        </w:rPr>
        <w:t>。</w:t>
      </w:r>
      <w:r w:rsidR="004A1484">
        <w:rPr>
          <w:rFonts w:hint="eastAsia"/>
          <w:lang w:eastAsia="zh-CN"/>
        </w:rPr>
        <w:t>入世校园生活</w:t>
      </w:r>
      <w:r w:rsidR="00952D95">
        <w:rPr>
          <w:rFonts w:hint="eastAsia"/>
          <w:lang w:eastAsia="zh-CN"/>
        </w:rPr>
        <w:t>将近</w:t>
      </w:r>
      <w:r w:rsidR="004A1484">
        <w:rPr>
          <w:rFonts w:hint="eastAsia"/>
          <w:lang w:eastAsia="zh-CN"/>
        </w:rPr>
        <w:t>二十载，终于要</w:t>
      </w:r>
      <w:r w:rsidR="00952D95">
        <w:rPr>
          <w:rFonts w:hint="eastAsia"/>
          <w:lang w:eastAsia="zh-CN"/>
        </w:rPr>
        <w:t>准备</w:t>
      </w:r>
      <w:r w:rsidR="004A1484">
        <w:rPr>
          <w:rFonts w:hint="eastAsia"/>
          <w:lang w:eastAsia="zh-CN"/>
        </w:rPr>
        <w:t>出世</w:t>
      </w:r>
      <w:r w:rsidR="00952D95">
        <w:rPr>
          <w:rFonts w:hint="eastAsia"/>
          <w:lang w:eastAsia="zh-CN"/>
        </w:rPr>
        <w:t>去</w:t>
      </w:r>
      <w:r w:rsidR="004A1484">
        <w:rPr>
          <w:rFonts w:hint="eastAsia"/>
          <w:lang w:eastAsia="zh-CN"/>
        </w:rPr>
        <w:t>进入另一个更广阔的空间发展自我了。</w:t>
      </w:r>
      <w:r w:rsidR="00952D95">
        <w:rPr>
          <w:rFonts w:hint="eastAsia"/>
          <w:lang w:eastAsia="zh-CN"/>
        </w:rPr>
        <w:t>此时此刻</w:t>
      </w:r>
      <w:r w:rsidR="004A1484">
        <w:rPr>
          <w:rFonts w:hint="eastAsia"/>
          <w:lang w:eastAsia="zh-CN"/>
        </w:rPr>
        <w:t>，</w:t>
      </w:r>
      <w:r w:rsidR="00952D95">
        <w:rPr>
          <w:rFonts w:hint="eastAsia"/>
          <w:lang w:eastAsia="zh-CN"/>
        </w:rPr>
        <w:t>我</w:t>
      </w:r>
      <w:r w:rsidR="004A1484">
        <w:rPr>
          <w:rFonts w:hint="eastAsia"/>
          <w:lang w:eastAsia="zh-CN"/>
        </w:rPr>
        <w:t>有太多的话</w:t>
      </w:r>
      <w:r w:rsidR="00952D95">
        <w:rPr>
          <w:rFonts w:hint="eastAsia"/>
          <w:lang w:eastAsia="zh-CN"/>
        </w:rPr>
        <w:t>想对身边的人说一声谢谢</w:t>
      </w:r>
      <w:r w:rsidR="004A1484">
        <w:rPr>
          <w:rFonts w:hint="eastAsia"/>
          <w:lang w:eastAsia="zh-CN"/>
        </w:rPr>
        <w:t>，</w:t>
      </w:r>
      <w:r w:rsidR="00952D95">
        <w:rPr>
          <w:rFonts w:hint="eastAsia"/>
          <w:lang w:eastAsia="zh-CN"/>
        </w:rPr>
        <w:t>感谢这两年半来给予我关心和帮助的人。</w:t>
      </w:r>
      <w:r w:rsidR="00952D95">
        <w:rPr>
          <w:rFonts w:hint="eastAsia"/>
          <w:lang w:eastAsia="zh-CN"/>
        </w:rPr>
        <w:t xml:space="preserve"> </w:t>
      </w:r>
    </w:p>
    <w:p w:rsidR="006A613B" w:rsidRDefault="00952D95" w:rsidP="00AE3CB5">
      <w:pPr>
        <w:pStyle w:val="21"/>
        <w:ind w:firstLine="480"/>
        <w:rPr>
          <w:lang w:eastAsia="zh-CN"/>
        </w:rPr>
      </w:pPr>
      <w:r>
        <w:rPr>
          <w:rFonts w:hint="eastAsia"/>
          <w:lang w:eastAsia="zh-CN"/>
        </w:rPr>
        <w:t>首先感谢我的导师张宏科老师，</w:t>
      </w:r>
      <w:r w:rsidR="00895CD4">
        <w:rPr>
          <w:rFonts w:hint="eastAsia"/>
          <w:lang w:eastAsia="zh-CN"/>
        </w:rPr>
        <w:t>感谢张老师</w:t>
      </w:r>
      <w:r>
        <w:rPr>
          <w:rFonts w:hint="eastAsia"/>
          <w:lang w:eastAsia="zh-CN"/>
        </w:rPr>
        <w:t>在学习和生活上给我们的诸多建议和关怀，张老师</w:t>
      </w:r>
      <w:r w:rsidRPr="00952D95">
        <w:rPr>
          <w:rFonts w:hint="eastAsia"/>
          <w:lang w:eastAsia="zh-CN"/>
        </w:rPr>
        <w:t>对待科研的精神和对学生的严格要求</w:t>
      </w:r>
      <w:r>
        <w:rPr>
          <w:rFonts w:hint="eastAsia"/>
          <w:lang w:eastAsia="zh-CN"/>
        </w:rPr>
        <w:t>，不断督促着我们努力上进。其次感谢下一代互联网中心</w:t>
      </w:r>
      <w:r w:rsidR="00207DB0">
        <w:rPr>
          <w:rFonts w:hint="eastAsia"/>
          <w:lang w:eastAsia="zh-CN"/>
        </w:rPr>
        <w:t>主任许长桥</w:t>
      </w:r>
      <w:r>
        <w:rPr>
          <w:rFonts w:hint="eastAsia"/>
          <w:lang w:eastAsia="zh-CN"/>
        </w:rPr>
        <w:t>老师</w:t>
      </w:r>
      <w:r w:rsidR="00207DB0">
        <w:rPr>
          <w:rFonts w:hint="eastAsia"/>
          <w:lang w:eastAsia="zh-CN"/>
        </w:rPr>
        <w:t>和指导恩师关建峰老师，感谢许老师给</w:t>
      </w:r>
      <w:r w:rsidR="00895CD4">
        <w:rPr>
          <w:rFonts w:hint="eastAsia"/>
          <w:lang w:eastAsia="zh-CN"/>
        </w:rPr>
        <w:t>我</w:t>
      </w:r>
      <w:r w:rsidR="00207DB0">
        <w:rPr>
          <w:rFonts w:hint="eastAsia"/>
          <w:lang w:eastAsia="zh-CN"/>
        </w:rPr>
        <w:t>一次继续深造的机会，他不仅给实验室营造了良好</w:t>
      </w:r>
      <w:r w:rsidR="00895CD4">
        <w:rPr>
          <w:rFonts w:hint="eastAsia"/>
          <w:lang w:eastAsia="zh-CN"/>
        </w:rPr>
        <w:t>的</w:t>
      </w:r>
      <w:r w:rsidR="00207DB0">
        <w:rPr>
          <w:rFonts w:hint="eastAsia"/>
          <w:lang w:eastAsia="zh-CN"/>
        </w:rPr>
        <w:t>科研</w:t>
      </w:r>
      <w:r w:rsidR="00895CD4">
        <w:rPr>
          <w:rFonts w:hint="eastAsia"/>
          <w:lang w:eastAsia="zh-CN"/>
        </w:rPr>
        <w:t>氛围</w:t>
      </w:r>
      <w:r w:rsidR="00207DB0">
        <w:rPr>
          <w:rFonts w:hint="eastAsia"/>
          <w:lang w:eastAsia="zh-CN"/>
        </w:rPr>
        <w:t>，让我们能够在舒适的实验室环境下安心的学习和成长，同时他那敬业的工作态度深深的感染了我们，成为我们以后工作学习的榜样，在此衷心的感谢许长桥老师。</w:t>
      </w:r>
      <w:r w:rsidR="001A71BB">
        <w:rPr>
          <w:rFonts w:hint="eastAsia"/>
          <w:lang w:eastAsia="zh-CN"/>
        </w:rPr>
        <w:t>另外，还要特别感谢</w:t>
      </w:r>
      <w:r w:rsidR="00207DB0">
        <w:rPr>
          <w:rFonts w:hint="eastAsia"/>
          <w:lang w:eastAsia="zh-CN"/>
        </w:rPr>
        <w:t>关建峰老师，感谢关老师对我的栽培和指导，让我在研究生期间得以快速的成长。关老师作为老师，给予我</w:t>
      </w:r>
      <w:r w:rsidR="00CE6F6A">
        <w:rPr>
          <w:rFonts w:hint="eastAsia"/>
          <w:lang w:eastAsia="zh-CN"/>
        </w:rPr>
        <w:t>学习工作上莫大的指点和帮助，作为朋友，给予</w:t>
      </w:r>
      <w:r w:rsidR="001A71BB">
        <w:rPr>
          <w:rFonts w:hint="eastAsia"/>
          <w:lang w:eastAsia="zh-CN"/>
        </w:rPr>
        <w:t>我</w:t>
      </w:r>
      <w:r w:rsidR="00CE6F6A">
        <w:rPr>
          <w:rFonts w:hint="eastAsia"/>
          <w:lang w:eastAsia="zh-CN"/>
        </w:rPr>
        <w:t>诸多过来人的建议与经验，让我醍醐灌顶，受益匪浅，在此送上深深的祝福与感激之情。祝愿老师</w:t>
      </w:r>
      <w:r w:rsidR="001A71BB">
        <w:rPr>
          <w:rFonts w:hint="eastAsia"/>
          <w:lang w:eastAsia="zh-CN"/>
        </w:rPr>
        <w:t>们</w:t>
      </w:r>
      <w:r w:rsidR="00CE6F6A">
        <w:rPr>
          <w:rFonts w:hint="eastAsia"/>
          <w:lang w:eastAsia="zh-CN"/>
        </w:rPr>
        <w:t>在以后的工作中再结硕</w:t>
      </w:r>
      <w:proofErr w:type="gramStart"/>
      <w:r w:rsidR="00CE6F6A">
        <w:rPr>
          <w:rFonts w:hint="eastAsia"/>
          <w:lang w:eastAsia="zh-CN"/>
        </w:rPr>
        <w:t>硕</w:t>
      </w:r>
      <w:proofErr w:type="gramEnd"/>
      <w:r w:rsidR="00CE6F6A">
        <w:rPr>
          <w:rFonts w:hint="eastAsia"/>
          <w:lang w:eastAsia="zh-CN"/>
        </w:rPr>
        <w:t>成果。</w:t>
      </w:r>
      <w:bookmarkEnd w:id="118"/>
    </w:p>
    <w:p w:rsidR="008325CB" w:rsidRDefault="00AE3CB5" w:rsidP="00B00FEC">
      <w:pPr>
        <w:pStyle w:val="21"/>
        <w:ind w:firstLine="480"/>
        <w:rPr>
          <w:lang w:eastAsia="zh-CN"/>
        </w:rPr>
      </w:pPr>
      <w:r>
        <w:rPr>
          <w:rFonts w:hint="eastAsia"/>
          <w:lang w:eastAsia="zh-CN"/>
        </w:rPr>
        <w:t>感谢</w:t>
      </w:r>
      <w:r w:rsidR="00B00FEC">
        <w:rPr>
          <w:rFonts w:hint="eastAsia"/>
          <w:lang w:eastAsia="zh-CN"/>
        </w:rPr>
        <w:t>下一代互联网中心实验室的</w:t>
      </w:r>
      <w:r w:rsidR="00921C86">
        <w:rPr>
          <w:rFonts w:hint="eastAsia"/>
          <w:lang w:eastAsia="zh-CN"/>
        </w:rPr>
        <w:t>所有</w:t>
      </w:r>
      <w:r w:rsidR="00B00FEC">
        <w:rPr>
          <w:rFonts w:hint="eastAsia"/>
          <w:lang w:eastAsia="zh-CN"/>
        </w:rPr>
        <w:t>兄弟姐妹们，感谢你们的陪伴</w:t>
      </w:r>
      <w:r w:rsidR="003C201C">
        <w:rPr>
          <w:rFonts w:hint="eastAsia"/>
          <w:lang w:eastAsia="zh-CN"/>
        </w:rPr>
        <w:t>让我度过了一个快乐</w:t>
      </w:r>
      <w:r w:rsidR="00F11574">
        <w:rPr>
          <w:rFonts w:hint="eastAsia"/>
          <w:lang w:eastAsia="zh-CN"/>
        </w:rPr>
        <w:t>轻松</w:t>
      </w:r>
      <w:r w:rsidR="003C201C">
        <w:rPr>
          <w:rFonts w:hint="eastAsia"/>
          <w:lang w:eastAsia="zh-CN"/>
        </w:rPr>
        <w:t>的研究生生活。感谢所有</w:t>
      </w:r>
      <w:r w:rsidR="003C201C">
        <w:rPr>
          <w:rFonts w:hint="eastAsia"/>
          <w:lang w:eastAsia="zh-CN"/>
        </w:rPr>
        <w:t>2013</w:t>
      </w:r>
      <w:r w:rsidR="003C201C">
        <w:rPr>
          <w:rFonts w:hint="eastAsia"/>
          <w:lang w:eastAsia="zh-CN"/>
        </w:rPr>
        <w:t>级</w:t>
      </w:r>
      <w:r w:rsidR="00921C86">
        <w:rPr>
          <w:rFonts w:hint="eastAsia"/>
          <w:lang w:eastAsia="zh-CN"/>
        </w:rPr>
        <w:t>的</w:t>
      </w:r>
      <w:r w:rsidR="003C201C">
        <w:rPr>
          <w:rFonts w:hint="eastAsia"/>
          <w:lang w:eastAsia="zh-CN"/>
        </w:rPr>
        <w:t>研究生战友们，</w:t>
      </w:r>
      <w:r w:rsidR="00921C86">
        <w:rPr>
          <w:rFonts w:hint="eastAsia"/>
          <w:lang w:eastAsia="zh-CN"/>
        </w:rPr>
        <w:t>是</w:t>
      </w:r>
      <w:r w:rsidR="003C201C">
        <w:rPr>
          <w:rFonts w:hint="eastAsia"/>
          <w:lang w:eastAsia="zh-CN"/>
        </w:rPr>
        <w:t>你们</w:t>
      </w:r>
      <w:r w:rsidR="00B00FEC">
        <w:rPr>
          <w:rFonts w:hint="eastAsia"/>
          <w:lang w:eastAsia="zh-CN"/>
        </w:rPr>
        <w:t>在我困惑</w:t>
      </w:r>
      <w:r w:rsidR="00921C86">
        <w:rPr>
          <w:rFonts w:hint="eastAsia"/>
          <w:lang w:eastAsia="zh-CN"/>
        </w:rPr>
        <w:t>无</w:t>
      </w:r>
      <w:r w:rsidR="00B00FEC">
        <w:rPr>
          <w:rFonts w:hint="eastAsia"/>
          <w:lang w:eastAsia="zh-CN"/>
        </w:rPr>
        <w:t>解时</w:t>
      </w:r>
      <w:r w:rsidR="00921C86">
        <w:rPr>
          <w:rFonts w:hint="eastAsia"/>
          <w:lang w:eastAsia="zh-CN"/>
        </w:rPr>
        <w:t>给我关心和帮助，是你们在项目程序调不通时</w:t>
      </w:r>
      <w:r w:rsidR="001B41C5">
        <w:rPr>
          <w:rFonts w:hint="eastAsia"/>
          <w:lang w:eastAsia="zh-CN"/>
        </w:rPr>
        <w:t>帮助</w:t>
      </w:r>
      <w:r w:rsidR="00921C86">
        <w:rPr>
          <w:rFonts w:hint="eastAsia"/>
          <w:lang w:eastAsia="zh-CN"/>
        </w:rPr>
        <w:t>我</w:t>
      </w:r>
      <w:r w:rsidR="00F155B7">
        <w:rPr>
          <w:rFonts w:hint="eastAsia"/>
          <w:lang w:eastAsia="zh-CN"/>
        </w:rPr>
        <w:t>修复</w:t>
      </w:r>
      <w:r w:rsidR="001A71BB">
        <w:rPr>
          <w:rFonts w:hint="eastAsia"/>
          <w:lang w:eastAsia="zh-CN"/>
        </w:rPr>
        <w:t>bu</w:t>
      </w:r>
      <w:r w:rsidR="00921C86">
        <w:rPr>
          <w:rFonts w:hint="eastAsia"/>
          <w:lang w:eastAsia="zh-CN"/>
        </w:rPr>
        <w:t>g</w:t>
      </w:r>
      <w:r w:rsidR="00921C86">
        <w:rPr>
          <w:rFonts w:hint="eastAsia"/>
          <w:lang w:eastAsia="zh-CN"/>
        </w:rPr>
        <w:t>，感谢生命中遇到了你们，我会永远珍藏生命路途中这段美好的记忆。</w:t>
      </w:r>
    </w:p>
    <w:p w:rsidR="008325CB" w:rsidRDefault="008325CB" w:rsidP="00B00FEC">
      <w:pPr>
        <w:pStyle w:val="21"/>
        <w:ind w:firstLine="480"/>
        <w:rPr>
          <w:lang w:eastAsia="zh-CN"/>
        </w:rPr>
      </w:pPr>
      <w:r>
        <w:rPr>
          <w:rFonts w:hint="eastAsia"/>
          <w:lang w:eastAsia="zh-CN"/>
        </w:rPr>
        <w:t>感谢在校园里、宿舍楼、科研楼打扫卫生的叔叔阿姨，是你们提供了清洁的环境，让我们度过了美好的</w:t>
      </w:r>
      <w:r w:rsidR="00F94C2E">
        <w:rPr>
          <w:rFonts w:hint="eastAsia"/>
          <w:lang w:eastAsia="zh-CN"/>
        </w:rPr>
        <w:t>校园</w:t>
      </w:r>
      <w:r>
        <w:rPr>
          <w:rFonts w:hint="eastAsia"/>
          <w:lang w:eastAsia="zh-CN"/>
        </w:rPr>
        <w:t>生活。</w:t>
      </w:r>
    </w:p>
    <w:p w:rsidR="00B00FEC" w:rsidRDefault="008325CB" w:rsidP="00B00FEC">
      <w:pPr>
        <w:pStyle w:val="21"/>
        <w:ind w:firstLine="480"/>
        <w:rPr>
          <w:lang w:eastAsia="zh-CN"/>
        </w:rPr>
      </w:pPr>
      <w:r>
        <w:rPr>
          <w:rFonts w:hint="eastAsia"/>
          <w:lang w:eastAsia="zh-CN"/>
        </w:rPr>
        <w:t>最后</w:t>
      </w:r>
      <w:r w:rsidRPr="007D413F">
        <w:rPr>
          <w:lang w:val="en-US" w:eastAsia="zh-CN"/>
        </w:rPr>
        <w:t>感谢所有关心、鼓励、支持我的家人、亲戚和朋友。</w:t>
      </w:r>
    </w:p>
    <w:p w:rsidR="00AE3CB5" w:rsidRPr="00B00FEC" w:rsidRDefault="00AE3CB5" w:rsidP="00AE3CB5">
      <w:pPr>
        <w:pStyle w:val="21"/>
        <w:ind w:firstLine="480"/>
        <w:rPr>
          <w:lang w:val="en-US" w:eastAsia="zh-CN"/>
        </w:rPr>
      </w:pPr>
    </w:p>
    <w:sectPr w:rsidR="00AE3CB5" w:rsidRPr="00B00FEC" w:rsidSect="00637A16">
      <w:headerReference w:type="default" r:id="rId86"/>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3A38" w:rsidRDefault="00C13A38" w:rsidP="000A7D58">
      <w:pPr>
        <w:spacing w:line="240" w:lineRule="auto"/>
      </w:pPr>
      <w:r>
        <w:separator/>
      </w:r>
    </w:p>
  </w:endnote>
  <w:endnote w:type="continuationSeparator" w:id="0">
    <w:p w:rsidR="00C13A38" w:rsidRDefault="00C13A38"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Pr="005A0EAD" w:rsidRDefault="00D55AF4">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02716C" w:rsidRPr="0002716C">
      <w:rPr>
        <w:noProof/>
        <w:sz w:val="21"/>
        <w:lang w:val="zh-CN"/>
      </w:rPr>
      <w:t>II</w:t>
    </w:r>
    <w:r w:rsidRPr="005A0EAD">
      <w:rPr>
        <w:sz w:val="21"/>
      </w:rPr>
      <w:fldChar w:fldCharType="end"/>
    </w:r>
  </w:p>
  <w:p w:rsidR="00D55AF4" w:rsidRPr="005A0EAD" w:rsidRDefault="00D55AF4"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Pr="005A0EAD" w:rsidRDefault="00D55AF4">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02716C" w:rsidRPr="0002716C">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Pr="005A0EAD" w:rsidRDefault="00D55AF4">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13FDA" w:rsidRPr="00813FDA">
      <w:rPr>
        <w:noProof/>
        <w:sz w:val="21"/>
        <w:lang w:val="zh-CN"/>
      </w:rPr>
      <w:t>60</w:t>
    </w:r>
    <w:r w:rsidRPr="005A0EAD">
      <w:rPr>
        <w:sz w:val="21"/>
      </w:rPr>
      <w:fldChar w:fldCharType="end"/>
    </w:r>
  </w:p>
  <w:p w:rsidR="00D55AF4" w:rsidRPr="005A0EAD" w:rsidRDefault="00D55AF4"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Pr="005A0EAD" w:rsidRDefault="00D55AF4"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13FDA" w:rsidRPr="00813FDA">
      <w:rPr>
        <w:noProof/>
        <w:sz w:val="21"/>
        <w:lang w:val="zh-CN"/>
      </w:rPr>
      <w:t>65</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3A38" w:rsidRDefault="00C13A38" w:rsidP="000A7D58">
      <w:pPr>
        <w:spacing w:line="240" w:lineRule="auto"/>
      </w:pPr>
      <w:r>
        <w:separator/>
      </w:r>
    </w:p>
  </w:footnote>
  <w:footnote w:type="continuationSeparator" w:id="0">
    <w:p w:rsidR="00C13A38" w:rsidRDefault="00C13A38"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Pr="0025231A" w:rsidRDefault="00D55AF4" w:rsidP="0025231A">
    <w:pPr>
      <w:pStyle w:val="ab"/>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Pr="00BF5DBD" w:rsidRDefault="00D55AF4" w:rsidP="00BF5DBD">
    <w:pPr>
      <w:pStyle w:val="ab"/>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E51263">
    <w:pPr>
      <w:pStyle w:val="ab"/>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E51263">
    <w:pPr>
      <w:pStyle w:val="ab"/>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637A16">
    <w:pPr>
      <w:pStyle w:val="ab"/>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Pr="0025231A" w:rsidRDefault="00D55AF4"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4" w:rsidRDefault="00D55AF4" w:rsidP="00987ACC">
    <w:pPr>
      <w:pStyle w:val="ab"/>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56E5A"/>
    <w:multiLevelType w:val="hybridMultilevel"/>
    <w:tmpl w:val="755EF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2"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0"/>
  </w:num>
  <w:num w:numId="3">
    <w:abstractNumId w:val="12"/>
  </w:num>
  <w:num w:numId="4">
    <w:abstractNumId w:val="18"/>
  </w:num>
  <w:num w:numId="5">
    <w:abstractNumId w:val="5"/>
  </w:num>
  <w:num w:numId="6">
    <w:abstractNumId w:val="19"/>
  </w:num>
  <w:num w:numId="7">
    <w:abstractNumId w:val="2"/>
  </w:num>
  <w:num w:numId="8">
    <w:abstractNumId w:val="7"/>
  </w:num>
  <w:num w:numId="9">
    <w:abstractNumId w:val="6"/>
  </w:num>
  <w:num w:numId="10">
    <w:abstractNumId w:val="22"/>
  </w:num>
  <w:num w:numId="11">
    <w:abstractNumId w:val="8"/>
  </w:num>
  <w:num w:numId="12">
    <w:abstractNumId w:val="20"/>
  </w:num>
  <w:num w:numId="13">
    <w:abstractNumId w:val="21"/>
  </w:num>
  <w:num w:numId="14">
    <w:abstractNumId w:val="10"/>
  </w:num>
  <w:num w:numId="15">
    <w:abstractNumId w:val="15"/>
  </w:num>
  <w:num w:numId="16">
    <w:abstractNumId w:val="11"/>
  </w:num>
  <w:num w:numId="17">
    <w:abstractNumId w:val="13"/>
  </w:num>
  <w:num w:numId="18">
    <w:abstractNumId w:val="9"/>
  </w:num>
  <w:num w:numId="19">
    <w:abstractNumId w:val="3"/>
  </w:num>
  <w:num w:numId="20">
    <w:abstractNumId w:val="1"/>
  </w:num>
  <w:num w:numId="21">
    <w:abstractNumId w:val="14"/>
  </w:num>
  <w:num w:numId="22">
    <w:abstractNumId w:val="17"/>
  </w:num>
  <w:num w:numId="23">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F36"/>
    <w:rsid w:val="000200FC"/>
    <w:rsid w:val="00020372"/>
    <w:rsid w:val="0002052B"/>
    <w:rsid w:val="00020DB6"/>
    <w:rsid w:val="000210A1"/>
    <w:rsid w:val="00021739"/>
    <w:rsid w:val="000218E5"/>
    <w:rsid w:val="00021A34"/>
    <w:rsid w:val="00021EED"/>
    <w:rsid w:val="0002272D"/>
    <w:rsid w:val="00022A24"/>
    <w:rsid w:val="00022BEC"/>
    <w:rsid w:val="00022C80"/>
    <w:rsid w:val="00022D77"/>
    <w:rsid w:val="00023698"/>
    <w:rsid w:val="00023DEF"/>
    <w:rsid w:val="000245D2"/>
    <w:rsid w:val="00024AC3"/>
    <w:rsid w:val="000266E0"/>
    <w:rsid w:val="0002716C"/>
    <w:rsid w:val="000273B6"/>
    <w:rsid w:val="00027BD7"/>
    <w:rsid w:val="00030566"/>
    <w:rsid w:val="0003099C"/>
    <w:rsid w:val="00030C8B"/>
    <w:rsid w:val="000314DF"/>
    <w:rsid w:val="00031555"/>
    <w:rsid w:val="000317C5"/>
    <w:rsid w:val="00031B76"/>
    <w:rsid w:val="00031E6A"/>
    <w:rsid w:val="0003282D"/>
    <w:rsid w:val="000329F4"/>
    <w:rsid w:val="000339A8"/>
    <w:rsid w:val="00033E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C64"/>
    <w:rsid w:val="00064D47"/>
    <w:rsid w:val="00064F00"/>
    <w:rsid w:val="00065155"/>
    <w:rsid w:val="0006529B"/>
    <w:rsid w:val="000652CC"/>
    <w:rsid w:val="000655AC"/>
    <w:rsid w:val="00066176"/>
    <w:rsid w:val="00066CB0"/>
    <w:rsid w:val="000670E7"/>
    <w:rsid w:val="00067266"/>
    <w:rsid w:val="000674D7"/>
    <w:rsid w:val="00067DBE"/>
    <w:rsid w:val="00070B80"/>
    <w:rsid w:val="00070F4E"/>
    <w:rsid w:val="000714B6"/>
    <w:rsid w:val="000721CC"/>
    <w:rsid w:val="000729AF"/>
    <w:rsid w:val="00073183"/>
    <w:rsid w:val="00073290"/>
    <w:rsid w:val="000735E5"/>
    <w:rsid w:val="000740AC"/>
    <w:rsid w:val="000741E8"/>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31E"/>
    <w:rsid w:val="000A7A9D"/>
    <w:rsid w:val="000A7B5E"/>
    <w:rsid w:val="000A7D58"/>
    <w:rsid w:val="000A7E75"/>
    <w:rsid w:val="000B00C4"/>
    <w:rsid w:val="000B08E3"/>
    <w:rsid w:val="000B0B4E"/>
    <w:rsid w:val="000B0BC5"/>
    <w:rsid w:val="000B0C5E"/>
    <w:rsid w:val="000B151F"/>
    <w:rsid w:val="000B22CD"/>
    <w:rsid w:val="000B2B54"/>
    <w:rsid w:val="000B31FA"/>
    <w:rsid w:val="000B3DBD"/>
    <w:rsid w:val="000B3EDE"/>
    <w:rsid w:val="000B46BB"/>
    <w:rsid w:val="000B4783"/>
    <w:rsid w:val="000B4E9E"/>
    <w:rsid w:val="000B504B"/>
    <w:rsid w:val="000B55B8"/>
    <w:rsid w:val="000B6721"/>
    <w:rsid w:val="000B6F04"/>
    <w:rsid w:val="000B7CA9"/>
    <w:rsid w:val="000B7D28"/>
    <w:rsid w:val="000C00BC"/>
    <w:rsid w:val="000C010A"/>
    <w:rsid w:val="000C06B8"/>
    <w:rsid w:val="000C0D37"/>
    <w:rsid w:val="000C14BD"/>
    <w:rsid w:val="000C15AC"/>
    <w:rsid w:val="000C189A"/>
    <w:rsid w:val="000C1C2F"/>
    <w:rsid w:val="000C1C3E"/>
    <w:rsid w:val="000C1FB2"/>
    <w:rsid w:val="000C2229"/>
    <w:rsid w:val="000C23D1"/>
    <w:rsid w:val="000C265C"/>
    <w:rsid w:val="000C2D98"/>
    <w:rsid w:val="000C34E3"/>
    <w:rsid w:val="000C410A"/>
    <w:rsid w:val="000C4454"/>
    <w:rsid w:val="000C4FD2"/>
    <w:rsid w:val="000C6AFD"/>
    <w:rsid w:val="000C7411"/>
    <w:rsid w:val="000C74DA"/>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68"/>
    <w:rsid w:val="000D41E8"/>
    <w:rsid w:val="000D42E4"/>
    <w:rsid w:val="000D47C2"/>
    <w:rsid w:val="000D52F5"/>
    <w:rsid w:val="000D5CA2"/>
    <w:rsid w:val="000D6D0E"/>
    <w:rsid w:val="000D75AB"/>
    <w:rsid w:val="000D7730"/>
    <w:rsid w:val="000E0071"/>
    <w:rsid w:val="000E0420"/>
    <w:rsid w:val="000E0548"/>
    <w:rsid w:val="000E0979"/>
    <w:rsid w:val="000E0E1B"/>
    <w:rsid w:val="000E1024"/>
    <w:rsid w:val="000E1903"/>
    <w:rsid w:val="000E1D1B"/>
    <w:rsid w:val="000E2928"/>
    <w:rsid w:val="000E3611"/>
    <w:rsid w:val="000E3BAB"/>
    <w:rsid w:val="000E3E39"/>
    <w:rsid w:val="000E482B"/>
    <w:rsid w:val="000E4AB8"/>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657"/>
    <w:rsid w:val="000F6B06"/>
    <w:rsid w:val="000F6DB4"/>
    <w:rsid w:val="000F6FF8"/>
    <w:rsid w:val="000F71C8"/>
    <w:rsid w:val="000F71DA"/>
    <w:rsid w:val="000F792E"/>
    <w:rsid w:val="001006E9"/>
    <w:rsid w:val="001011EA"/>
    <w:rsid w:val="001015D0"/>
    <w:rsid w:val="00102B7D"/>
    <w:rsid w:val="001032A6"/>
    <w:rsid w:val="001042A2"/>
    <w:rsid w:val="00104302"/>
    <w:rsid w:val="00104962"/>
    <w:rsid w:val="0010499F"/>
    <w:rsid w:val="00105036"/>
    <w:rsid w:val="001053C7"/>
    <w:rsid w:val="0010619B"/>
    <w:rsid w:val="001064B2"/>
    <w:rsid w:val="001069BE"/>
    <w:rsid w:val="0010775F"/>
    <w:rsid w:val="00107A15"/>
    <w:rsid w:val="00110CCA"/>
    <w:rsid w:val="00111533"/>
    <w:rsid w:val="0011172C"/>
    <w:rsid w:val="00112061"/>
    <w:rsid w:val="00112302"/>
    <w:rsid w:val="00112395"/>
    <w:rsid w:val="001127DA"/>
    <w:rsid w:val="00112F0A"/>
    <w:rsid w:val="00113298"/>
    <w:rsid w:val="00113888"/>
    <w:rsid w:val="001162E4"/>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15BE"/>
    <w:rsid w:val="001318D1"/>
    <w:rsid w:val="00131944"/>
    <w:rsid w:val="00131A93"/>
    <w:rsid w:val="001320ED"/>
    <w:rsid w:val="001320FB"/>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E22"/>
    <w:rsid w:val="0014117A"/>
    <w:rsid w:val="00141976"/>
    <w:rsid w:val="00141C70"/>
    <w:rsid w:val="00141D4F"/>
    <w:rsid w:val="00141E96"/>
    <w:rsid w:val="00142E75"/>
    <w:rsid w:val="0014300C"/>
    <w:rsid w:val="001433B9"/>
    <w:rsid w:val="001439C3"/>
    <w:rsid w:val="00145100"/>
    <w:rsid w:val="00145237"/>
    <w:rsid w:val="00145312"/>
    <w:rsid w:val="00145482"/>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F5F"/>
    <w:rsid w:val="00153FFE"/>
    <w:rsid w:val="0015447A"/>
    <w:rsid w:val="0015458C"/>
    <w:rsid w:val="00154701"/>
    <w:rsid w:val="00155643"/>
    <w:rsid w:val="00155688"/>
    <w:rsid w:val="00155F77"/>
    <w:rsid w:val="0015649A"/>
    <w:rsid w:val="0015734F"/>
    <w:rsid w:val="00160A82"/>
    <w:rsid w:val="00160D5B"/>
    <w:rsid w:val="00161527"/>
    <w:rsid w:val="001615CE"/>
    <w:rsid w:val="00161788"/>
    <w:rsid w:val="00162118"/>
    <w:rsid w:val="00162397"/>
    <w:rsid w:val="00162506"/>
    <w:rsid w:val="00162711"/>
    <w:rsid w:val="001627BF"/>
    <w:rsid w:val="00162F21"/>
    <w:rsid w:val="00162FDF"/>
    <w:rsid w:val="00163852"/>
    <w:rsid w:val="001639F0"/>
    <w:rsid w:val="00164974"/>
    <w:rsid w:val="00164B90"/>
    <w:rsid w:val="00164BD1"/>
    <w:rsid w:val="00164E91"/>
    <w:rsid w:val="00165E6D"/>
    <w:rsid w:val="001661FE"/>
    <w:rsid w:val="00166986"/>
    <w:rsid w:val="0016793E"/>
    <w:rsid w:val="00167FAC"/>
    <w:rsid w:val="001700DB"/>
    <w:rsid w:val="001701A8"/>
    <w:rsid w:val="00170686"/>
    <w:rsid w:val="00170726"/>
    <w:rsid w:val="00171B6F"/>
    <w:rsid w:val="00171D5F"/>
    <w:rsid w:val="00171DA9"/>
    <w:rsid w:val="001728FC"/>
    <w:rsid w:val="00172978"/>
    <w:rsid w:val="00172CE1"/>
    <w:rsid w:val="00172F31"/>
    <w:rsid w:val="00173D6D"/>
    <w:rsid w:val="00173E17"/>
    <w:rsid w:val="0017458D"/>
    <w:rsid w:val="001751CC"/>
    <w:rsid w:val="0017527E"/>
    <w:rsid w:val="00175468"/>
    <w:rsid w:val="00175A9B"/>
    <w:rsid w:val="00175AB7"/>
    <w:rsid w:val="00175C78"/>
    <w:rsid w:val="00175FDF"/>
    <w:rsid w:val="0017684D"/>
    <w:rsid w:val="001768C0"/>
    <w:rsid w:val="00177D6D"/>
    <w:rsid w:val="00177DE8"/>
    <w:rsid w:val="00180419"/>
    <w:rsid w:val="00180C08"/>
    <w:rsid w:val="00180E04"/>
    <w:rsid w:val="00180F61"/>
    <w:rsid w:val="0018114F"/>
    <w:rsid w:val="001811C0"/>
    <w:rsid w:val="0018130C"/>
    <w:rsid w:val="00181C18"/>
    <w:rsid w:val="00181E6B"/>
    <w:rsid w:val="00182CEA"/>
    <w:rsid w:val="001831D8"/>
    <w:rsid w:val="00183ADC"/>
    <w:rsid w:val="001841C3"/>
    <w:rsid w:val="00184405"/>
    <w:rsid w:val="00184A87"/>
    <w:rsid w:val="0018502C"/>
    <w:rsid w:val="00185128"/>
    <w:rsid w:val="00185677"/>
    <w:rsid w:val="00185B14"/>
    <w:rsid w:val="00185BA4"/>
    <w:rsid w:val="001861C0"/>
    <w:rsid w:val="00186EFE"/>
    <w:rsid w:val="00187AA2"/>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1323"/>
    <w:rsid w:val="001D1851"/>
    <w:rsid w:val="001D2103"/>
    <w:rsid w:val="001D26AB"/>
    <w:rsid w:val="001D36AB"/>
    <w:rsid w:val="001D3A5E"/>
    <w:rsid w:val="001D3D5F"/>
    <w:rsid w:val="001D43D6"/>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593"/>
    <w:rsid w:val="001E47EA"/>
    <w:rsid w:val="001E55BD"/>
    <w:rsid w:val="001E5710"/>
    <w:rsid w:val="001E6332"/>
    <w:rsid w:val="001E63CB"/>
    <w:rsid w:val="001E670F"/>
    <w:rsid w:val="001E6944"/>
    <w:rsid w:val="001E6997"/>
    <w:rsid w:val="001E6A96"/>
    <w:rsid w:val="001E7649"/>
    <w:rsid w:val="001F079D"/>
    <w:rsid w:val="001F0BE5"/>
    <w:rsid w:val="001F12A3"/>
    <w:rsid w:val="001F12CF"/>
    <w:rsid w:val="001F1722"/>
    <w:rsid w:val="001F1BC2"/>
    <w:rsid w:val="001F1E94"/>
    <w:rsid w:val="001F1EF1"/>
    <w:rsid w:val="001F266A"/>
    <w:rsid w:val="001F299D"/>
    <w:rsid w:val="001F2D73"/>
    <w:rsid w:val="001F37B2"/>
    <w:rsid w:val="001F449E"/>
    <w:rsid w:val="001F460B"/>
    <w:rsid w:val="001F4767"/>
    <w:rsid w:val="001F4850"/>
    <w:rsid w:val="001F4AC1"/>
    <w:rsid w:val="001F5B72"/>
    <w:rsid w:val="001F67EE"/>
    <w:rsid w:val="001F6B8B"/>
    <w:rsid w:val="001F7778"/>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A53"/>
    <w:rsid w:val="00205D37"/>
    <w:rsid w:val="002060CF"/>
    <w:rsid w:val="0020652B"/>
    <w:rsid w:val="0020718E"/>
    <w:rsid w:val="00207DB0"/>
    <w:rsid w:val="00210134"/>
    <w:rsid w:val="002101FF"/>
    <w:rsid w:val="00210849"/>
    <w:rsid w:val="00210C95"/>
    <w:rsid w:val="00210DDF"/>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CE"/>
    <w:rsid w:val="002300F3"/>
    <w:rsid w:val="00230527"/>
    <w:rsid w:val="002307B1"/>
    <w:rsid w:val="002310B6"/>
    <w:rsid w:val="002312E8"/>
    <w:rsid w:val="00231899"/>
    <w:rsid w:val="00231B2B"/>
    <w:rsid w:val="00232C88"/>
    <w:rsid w:val="002331FC"/>
    <w:rsid w:val="00233A0A"/>
    <w:rsid w:val="0023521C"/>
    <w:rsid w:val="00235227"/>
    <w:rsid w:val="0023529D"/>
    <w:rsid w:val="00235673"/>
    <w:rsid w:val="00235A94"/>
    <w:rsid w:val="00235E8A"/>
    <w:rsid w:val="00236824"/>
    <w:rsid w:val="00236E6D"/>
    <w:rsid w:val="00237390"/>
    <w:rsid w:val="0023761A"/>
    <w:rsid w:val="0023767B"/>
    <w:rsid w:val="00237956"/>
    <w:rsid w:val="00237D53"/>
    <w:rsid w:val="00237D95"/>
    <w:rsid w:val="00240C91"/>
    <w:rsid w:val="00240CE0"/>
    <w:rsid w:val="00240E2B"/>
    <w:rsid w:val="002414F1"/>
    <w:rsid w:val="00241917"/>
    <w:rsid w:val="002420C8"/>
    <w:rsid w:val="0024272A"/>
    <w:rsid w:val="00242DC5"/>
    <w:rsid w:val="00242DC9"/>
    <w:rsid w:val="00242E3D"/>
    <w:rsid w:val="00243D6B"/>
    <w:rsid w:val="00243D86"/>
    <w:rsid w:val="00243F9D"/>
    <w:rsid w:val="002443AC"/>
    <w:rsid w:val="00244A5A"/>
    <w:rsid w:val="0024539D"/>
    <w:rsid w:val="002454DF"/>
    <w:rsid w:val="002458E9"/>
    <w:rsid w:val="00245996"/>
    <w:rsid w:val="002462E4"/>
    <w:rsid w:val="00246811"/>
    <w:rsid w:val="00247F3A"/>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7307"/>
    <w:rsid w:val="0026742D"/>
    <w:rsid w:val="00267611"/>
    <w:rsid w:val="002677CC"/>
    <w:rsid w:val="00270165"/>
    <w:rsid w:val="0027034B"/>
    <w:rsid w:val="002705C7"/>
    <w:rsid w:val="00270AE6"/>
    <w:rsid w:val="00270CB4"/>
    <w:rsid w:val="00271A42"/>
    <w:rsid w:val="00271DB9"/>
    <w:rsid w:val="00272527"/>
    <w:rsid w:val="00272577"/>
    <w:rsid w:val="00272DA6"/>
    <w:rsid w:val="0027359C"/>
    <w:rsid w:val="002746C6"/>
    <w:rsid w:val="002749E6"/>
    <w:rsid w:val="00274A72"/>
    <w:rsid w:val="00274C8D"/>
    <w:rsid w:val="00274EED"/>
    <w:rsid w:val="00275730"/>
    <w:rsid w:val="00275EFE"/>
    <w:rsid w:val="002760FE"/>
    <w:rsid w:val="0027617F"/>
    <w:rsid w:val="00276259"/>
    <w:rsid w:val="00276DFB"/>
    <w:rsid w:val="00276E66"/>
    <w:rsid w:val="00277387"/>
    <w:rsid w:val="00277D22"/>
    <w:rsid w:val="00277D6A"/>
    <w:rsid w:val="00280C45"/>
    <w:rsid w:val="00280EB4"/>
    <w:rsid w:val="0028109A"/>
    <w:rsid w:val="002819D7"/>
    <w:rsid w:val="00281E55"/>
    <w:rsid w:val="00282460"/>
    <w:rsid w:val="00282867"/>
    <w:rsid w:val="00282B42"/>
    <w:rsid w:val="00282CFB"/>
    <w:rsid w:val="00282D4B"/>
    <w:rsid w:val="00283D62"/>
    <w:rsid w:val="00283D82"/>
    <w:rsid w:val="00283E85"/>
    <w:rsid w:val="00284F8F"/>
    <w:rsid w:val="0028522E"/>
    <w:rsid w:val="0028551A"/>
    <w:rsid w:val="00286006"/>
    <w:rsid w:val="00286272"/>
    <w:rsid w:val="0028697B"/>
    <w:rsid w:val="00286C9B"/>
    <w:rsid w:val="00286FD1"/>
    <w:rsid w:val="00287379"/>
    <w:rsid w:val="0028753A"/>
    <w:rsid w:val="002876D5"/>
    <w:rsid w:val="00290725"/>
    <w:rsid w:val="00291287"/>
    <w:rsid w:val="00291673"/>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851"/>
    <w:rsid w:val="002A099D"/>
    <w:rsid w:val="002A10CA"/>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7014"/>
    <w:rsid w:val="002A701D"/>
    <w:rsid w:val="002A77AC"/>
    <w:rsid w:val="002A7875"/>
    <w:rsid w:val="002A7937"/>
    <w:rsid w:val="002A7F16"/>
    <w:rsid w:val="002A7F31"/>
    <w:rsid w:val="002B02BD"/>
    <w:rsid w:val="002B09B7"/>
    <w:rsid w:val="002B199E"/>
    <w:rsid w:val="002B1BF5"/>
    <w:rsid w:val="002B2010"/>
    <w:rsid w:val="002B20B6"/>
    <w:rsid w:val="002B2695"/>
    <w:rsid w:val="002B2F54"/>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20A7"/>
    <w:rsid w:val="002C3136"/>
    <w:rsid w:val="002C37C9"/>
    <w:rsid w:val="002C39D2"/>
    <w:rsid w:val="002C3AB6"/>
    <w:rsid w:val="002C40E1"/>
    <w:rsid w:val="002C4243"/>
    <w:rsid w:val="002C429C"/>
    <w:rsid w:val="002C4778"/>
    <w:rsid w:val="002C512D"/>
    <w:rsid w:val="002C53DE"/>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4E80"/>
    <w:rsid w:val="002D5B39"/>
    <w:rsid w:val="002D5FBA"/>
    <w:rsid w:val="002D62D3"/>
    <w:rsid w:val="002D6562"/>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E2"/>
    <w:rsid w:val="002E5C91"/>
    <w:rsid w:val="002E66CC"/>
    <w:rsid w:val="002E682D"/>
    <w:rsid w:val="002E70FF"/>
    <w:rsid w:val="002E71A7"/>
    <w:rsid w:val="002E7217"/>
    <w:rsid w:val="002E77EC"/>
    <w:rsid w:val="002F0113"/>
    <w:rsid w:val="002F03F3"/>
    <w:rsid w:val="002F09DD"/>
    <w:rsid w:val="002F0D82"/>
    <w:rsid w:val="002F1B3F"/>
    <w:rsid w:val="002F1FC4"/>
    <w:rsid w:val="002F22CE"/>
    <w:rsid w:val="002F294C"/>
    <w:rsid w:val="002F29F1"/>
    <w:rsid w:val="002F3310"/>
    <w:rsid w:val="002F3352"/>
    <w:rsid w:val="002F3E8A"/>
    <w:rsid w:val="002F5CB1"/>
    <w:rsid w:val="002F60EA"/>
    <w:rsid w:val="002F6121"/>
    <w:rsid w:val="002F6465"/>
    <w:rsid w:val="002F66AF"/>
    <w:rsid w:val="002F6D36"/>
    <w:rsid w:val="002F6D87"/>
    <w:rsid w:val="002F6F11"/>
    <w:rsid w:val="002F7002"/>
    <w:rsid w:val="002F7003"/>
    <w:rsid w:val="002F703C"/>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847"/>
    <w:rsid w:val="00307B8D"/>
    <w:rsid w:val="00307FF3"/>
    <w:rsid w:val="003106E3"/>
    <w:rsid w:val="00310F7B"/>
    <w:rsid w:val="003112B9"/>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705C"/>
    <w:rsid w:val="003171B9"/>
    <w:rsid w:val="003176EB"/>
    <w:rsid w:val="00317785"/>
    <w:rsid w:val="003178D3"/>
    <w:rsid w:val="0032070C"/>
    <w:rsid w:val="00320BBF"/>
    <w:rsid w:val="00320DA5"/>
    <w:rsid w:val="00321572"/>
    <w:rsid w:val="003225A7"/>
    <w:rsid w:val="0032263A"/>
    <w:rsid w:val="00322875"/>
    <w:rsid w:val="00322DA9"/>
    <w:rsid w:val="00323510"/>
    <w:rsid w:val="00323CB6"/>
    <w:rsid w:val="00323D71"/>
    <w:rsid w:val="003260A2"/>
    <w:rsid w:val="00326136"/>
    <w:rsid w:val="00326DD6"/>
    <w:rsid w:val="003272AF"/>
    <w:rsid w:val="0032747A"/>
    <w:rsid w:val="0032765E"/>
    <w:rsid w:val="00327E94"/>
    <w:rsid w:val="00327FEE"/>
    <w:rsid w:val="003300D8"/>
    <w:rsid w:val="003301F5"/>
    <w:rsid w:val="003308FD"/>
    <w:rsid w:val="0033145D"/>
    <w:rsid w:val="0033156D"/>
    <w:rsid w:val="00331750"/>
    <w:rsid w:val="003317C5"/>
    <w:rsid w:val="00331841"/>
    <w:rsid w:val="00331AA0"/>
    <w:rsid w:val="0033203F"/>
    <w:rsid w:val="00332475"/>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40F9"/>
    <w:rsid w:val="003445E7"/>
    <w:rsid w:val="00345289"/>
    <w:rsid w:val="003458FE"/>
    <w:rsid w:val="00345B67"/>
    <w:rsid w:val="003460DF"/>
    <w:rsid w:val="003479A3"/>
    <w:rsid w:val="00347F5D"/>
    <w:rsid w:val="00350564"/>
    <w:rsid w:val="00350706"/>
    <w:rsid w:val="003507EF"/>
    <w:rsid w:val="00350E73"/>
    <w:rsid w:val="003510C9"/>
    <w:rsid w:val="0035152A"/>
    <w:rsid w:val="0035204D"/>
    <w:rsid w:val="003521E4"/>
    <w:rsid w:val="00352BFC"/>
    <w:rsid w:val="003530F3"/>
    <w:rsid w:val="00353309"/>
    <w:rsid w:val="0035413C"/>
    <w:rsid w:val="003544D3"/>
    <w:rsid w:val="003551D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7F0"/>
    <w:rsid w:val="003668A5"/>
    <w:rsid w:val="003669BC"/>
    <w:rsid w:val="00366BE8"/>
    <w:rsid w:val="00366E15"/>
    <w:rsid w:val="003672F0"/>
    <w:rsid w:val="00367669"/>
    <w:rsid w:val="00367BC1"/>
    <w:rsid w:val="00367DD0"/>
    <w:rsid w:val="003701BE"/>
    <w:rsid w:val="0037154C"/>
    <w:rsid w:val="00371F40"/>
    <w:rsid w:val="0037334E"/>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8A"/>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3032"/>
    <w:rsid w:val="003A3253"/>
    <w:rsid w:val="003A38C0"/>
    <w:rsid w:val="003A3DC7"/>
    <w:rsid w:val="003A447F"/>
    <w:rsid w:val="003A45AF"/>
    <w:rsid w:val="003A49C5"/>
    <w:rsid w:val="003A50FC"/>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74"/>
    <w:rsid w:val="003C158B"/>
    <w:rsid w:val="003C1E38"/>
    <w:rsid w:val="003C201C"/>
    <w:rsid w:val="003C26B8"/>
    <w:rsid w:val="003C27ED"/>
    <w:rsid w:val="003C2CED"/>
    <w:rsid w:val="003C3098"/>
    <w:rsid w:val="003C328B"/>
    <w:rsid w:val="003C350E"/>
    <w:rsid w:val="003C4142"/>
    <w:rsid w:val="003C4958"/>
    <w:rsid w:val="003C49CF"/>
    <w:rsid w:val="003C554F"/>
    <w:rsid w:val="003C5782"/>
    <w:rsid w:val="003C5AA1"/>
    <w:rsid w:val="003C6E35"/>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424"/>
    <w:rsid w:val="003D6A90"/>
    <w:rsid w:val="003D70CE"/>
    <w:rsid w:val="003E1001"/>
    <w:rsid w:val="003E1798"/>
    <w:rsid w:val="003E1859"/>
    <w:rsid w:val="003E2380"/>
    <w:rsid w:val="003E3146"/>
    <w:rsid w:val="003E34C4"/>
    <w:rsid w:val="003E3616"/>
    <w:rsid w:val="003E3826"/>
    <w:rsid w:val="003E3E2A"/>
    <w:rsid w:val="003E3FB3"/>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D1E"/>
    <w:rsid w:val="00411D6D"/>
    <w:rsid w:val="00412496"/>
    <w:rsid w:val="00412A0D"/>
    <w:rsid w:val="004130A9"/>
    <w:rsid w:val="00413C79"/>
    <w:rsid w:val="0041422A"/>
    <w:rsid w:val="004142D2"/>
    <w:rsid w:val="00414A95"/>
    <w:rsid w:val="00415283"/>
    <w:rsid w:val="00415549"/>
    <w:rsid w:val="00415CFA"/>
    <w:rsid w:val="00416159"/>
    <w:rsid w:val="00417530"/>
    <w:rsid w:val="004177FD"/>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E03"/>
    <w:rsid w:val="0044283D"/>
    <w:rsid w:val="00442A17"/>
    <w:rsid w:val="00442E75"/>
    <w:rsid w:val="00442EE2"/>
    <w:rsid w:val="00443B53"/>
    <w:rsid w:val="00443F53"/>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626"/>
    <w:rsid w:val="0046369D"/>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CD3"/>
    <w:rsid w:val="00475084"/>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5E0"/>
    <w:rsid w:val="004946BB"/>
    <w:rsid w:val="00494789"/>
    <w:rsid w:val="00494805"/>
    <w:rsid w:val="004951BF"/>
    <w:rsid w:val="00495737"/>
    <w:rsid w:val="00495763"/>
    <w:rsid w:val="00496332"/>
    <w:rsid w:val="0049633A"/>
    <w:rsid w:val="004964F2"/>
    <w:rsid w:val="004A046F"/>
    <w:rsid w:val="004A0622"/>
    <w:rsid w:val="004A0D87"/>
    <w:rsid w:val="004A12F5"/>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B7C5F"/>
    <w:rsid w:val="004C0182"/>
    <w:rsid w:val="004C129F"/>
    <w:rsid w:val="004C16F1"/>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C82"/>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8CE"/>
    <w:rsid w:val="004E2B81"/>
    <w:rsid w:val="004E2CFD"/>
    <w:rsid w:val="004E2F4F"/>
    <w:rsid w:val="004E32A5"/>
    <w:rsid w:val="004E34C4"/>
    <w:rsid w:val="004E3C0D"/>
    <w:rsid w:val="004E3DA2"/>
    <w:rsid w:val="004E4259"/>
    <w:rsid w:val="004E50CC"/>
    <w:rsid w:val="004E525E"/>
    <w:rsid w:val="004E52D7"/>
    <w:rsid w:val="004E53E9"/>
    <w:rsid w:val="004E6F17"/>
    <w:rsid w:val="004E6F84"/>
    <w:rsid w:val="004E78AC"/>
    <w:rsid w:val="004E7C15"/>
    <w:rsid w:val="004F01FF"/>
    <w:rsid w:val="004F12C5"/>
    <w:rsid w:val="004F137C"/>
    <w:rsid w:val="004F1504"/>
    <w:rsid w:val="004F1655"/>
    <w:rsid w:val="004F1AA4"/>
    <w:rsid w:val="004F2669"/>
    <w:rsid w:val="004F26A8"/>
    <w:rsid w:val="004F26C4"/>
    <w:rsid w:val="004F2810"/>
    <w:rsid w:val="004F28F4"/>
    <w:rsid w:val="004F2B5A"/>
    <w:rsid w:val="004F3494"/>
    <w:rsid w:val="004F47FC"/>
    <w:rsid w:val="004F5033"/>
    <w:rsid w:val="004F5131"/>
    <w:rsid w:val="004F55EB"/>
    <w:rsid w:val="004F6D74"/>
    <w:rsid w:val="005004AA"/>
    <w:rsid w:val="005005C3"/>
    <w:rsid w:val="00501186"/>
    <w:rsid w:val="00501843"/>
    <w:rsid w:val="00501F31"/>
    <w:rsid w:val="00502451"/>
    <w:rsid w:val="005039F8"/>
    <w:rsid w:val="00504177"/>
    <w:rsid w:val="00504588"/>
    <w:rsid w:val="00505025"/>
    <w:rsid w:val="00505350"/>
    <w:rsid w:val="005056C2"/>
    <w:rsid w:val="005057B7"/>
    <w:rsid w:val="00506652"/>
    <w:rsid w:val="00507019"/>
    <w:rsid w:val="005071F5"/>
    <w:rsid w:val="005073C5"/>
    <w:rsid w:val="0050761C"/>
    <w:rsid w:val="00507AEA"/>
    <w:rsid w:val="00510D0B"/>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FF7"/>
    <w:rsid w:val="00537370"/>
    <w:rsid w:val="00537634"/>
    <w:rsid w:val="00537A4F"/>
    <w:rsid w:val="00537BFA"/>
    <w:rsid w:val="005409CE"/>
    <w:rsid w:val="00540C0C"/>
    <w:rsid w:val="005429EF"/>
    <w:rsid w:val="0054322C"/>
    <w:rsid w:val="005433F9"/>
    <w:rsid w:val="005434B2"/>
    <w:rsid w:val="005438AD"/>
    <w:rsid w:val="0054402D"/>
    <w:rsid w:val="00544B57"/>
    <w:rsid w:val="00544E29"/>
    <w:rsid w:val="00545077"/>
    <w:rsid w:val="00545509"/>
    <w:rsid w:val="0054582C"/>
    <w:rsid w:val="00546127"/>
    <w:rsid w:val="00546485"/>
    <w:rsid w:val="00546C4E"/>
    <w:rsid w:val="00546DB6"/>
    <w:rsid w:val="00547778"/>
    <w:rsid w:val="00550835"/>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B6"/>
    <w:rsid w:val="0055679F"/>
    <w:rsid w:val="005568B3"/>
    <w:rsid w:val="0055707F"/>
    <w:rsid w:val="005575AA"/>
    <w:rsid w:val="00560916"/>
    <w:rsid w:val="005610DD"/>
    <w:rsid w:val="005611EF"/>
    <w:rsid w:val="005615A0"/>
    <w:rsid w:val="005617AA"/>
    <w:rsid w:val="00561808"/>
    <w:rsid w:val="00561AF2"/>
    <w:rsid w:val="00561AF8"/>
    <w:rsid w:val="00561E4D"/>
    <w:rsid w:val="00561F51"/>
    <w:rsid w:val="00562218"/>
    <w:rsid w:val="00562B9E"/>
    <w:rsid w:val="00563963"/>
    <w:rsid w:val="0056493C"/>
    <w:rsid w:val="00564EA6"/>
    <w:rsid w:val="00564EE1"/>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269F"/>
    <w:rsid w:val="00572A21"/>
    <w:rsid w:val="00572E2C"/>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DB8"/>
    <w:rsid w:val="005907A5"/>
    <w:rsid w:val="005909CB"/>
    <w:rsid w:val="005909E7"/>
    <w:rsid w:val="00590EE7"/>
    <w:rsid w:val="0059106F"/>
    <w:rsid w:val="005917BB"/>
    <w:rsid w:val="005925A1"/>
    <w:rsid w:val="005934BF"/>
    <w:rsid w:val="00593D3B"/>
    <w:rsid w:val="00593F80"/>
    <w:rsid w:val="0059417D"/>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78"/>
    <w:rsid w:val="005A6A53"/>
    <w:rsid w:val="005A6C75"/>
    <w:rsid w:val="005A6D64"/>
    <w:rsid w:val="005A70F6"/>
    <w:rsid w:val="005A7706"/>
    <w:rsid w:val="005A7A60"/>
    <w:rsid w:val="005A7B2F"/>
    <w:rsid w:val="005B0799"/>
    <w:rsid w:val="005B0B43"/>
    <w:rsid w:val="005B0F09"/>
    <w:rsid w:val="005B25D4"/>
    <w:rsid w:val="005B2BAE"/>
    <w:rsid w:val="005B30B6"/>
    <w:rsid w:val="005B3356"/>
    <w:rsid w:val="005B361A"/>
    <w:rsid w:val="005B37F0"/>
    <w:rsid w:val="005B389E"/>
    <w:rsid w:val="005B393B"/>
    <w:rsid w:val="005B45E5"/>
    <w:rsid w:val="005B462E"/>
    <w:rsid w:val="005B4C77"/>
    <w:rsid w:val="005B4E72"/>
    <w:rsid w:val="005B4F57"/>
    <w:rsid w:val="005B50C5"/>
    <w:rsid w:val="005B5350"/>
    <w:rsid w:val="005B5A38"/>
    <w:rsid w:val="005B5D68"/>
    <w:rsid w:val="005B5E8E"/>
    <w:rsid w:val="005B667C"/>
    <w:rsid w:val="005B6B4C"/>
    <w:rsid w:val="005B6CDC"/>
    <w:rsid w:val="005B6EBC"/>
    <w:rsid w:val="005B726C"/>
    <w:rsid w:val="005B7444"/>
    <w:rsid w:val="005B7517"/>
    <w:rsid w:val="005C0578"/>
    <w:rsid w:val="005C10B8"/>
    <w:rsid w:val="005C125A"/>
    <w:rsid w:val="005C1630"/>
    <w:rsid w:val="005C19D0"/>
    <w:rsid w:val="005C20A9"/>
    <w:rsid w:val="005C313A"/>
    <w:rsid w:val="005C3169"/>
    <w:rsid w:val="005C31E1"/>
    <w:rsid w:val="005C3F0D"/>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1A5"/>
    <w:rsid w:val="005E17A1"/>
    <w:rsid w:val="005E249B"/>
    <w:rsid w:val="005E2943"/>
    <w:rsid w:val="005E30CD"/>
    <w:rsid w:val="005E3213"/>
    <w:rsid w:val="005E32CA"/>
    <w:rsid w:val="005E33E6"/>
    <w:rsid w:val="005E35B4"/>
    <w:rsid w:val="005E383A"/>
    <w:rsid w:val="005E3C90"/>
    <w:rsid w:val="005E414A"/>
    <w:rsid w:val="005E4202"/>
    <w:rsid w:val="005E468B"/>
    <w:rsid w:val="005E468C"/>
    <w:rsid w:val="005E492A"/>
    <w:rsid w:val="005E562D"/>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A79"/>
    <w:rsid w:val="005F4F53"/>
    <w:rsid w:val="005F4FEF"/>
    <w:rsid w:val="005F5404"/>
    <w:rsid w:val="005F55B4"/>
    <w:rsid w:val="005F6289"/>
    <w:rsid w:val="005F6657"/>
    <w:rsid w:val="005F6FB6"/>
    <w:rsid w:val="005F7507"/>
    <w:rsid w:val="005F763F"/>
    <w:rsid w:val="005F7706"/>
    <w:rsid w:val="005F7BB6"/>
    <w:rsid w:val="006000E4"/>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73B0"/>
    <w:rsid w:val="00607CA3"/>
    <w:rsid w:val="00607FB1"/>
    <w:rsid w:val="0061001F"/>
    <w:rsid w:val="00610787"/>
    <w:rsid w:val="00610CFF"/>
    <w:rsid w:val="006116D5"/>
    <w:rsid w:val="00611DC0"/>
    <w:rsid w:val="00611F5F"/>
    <w:rsid w:val="006125A1"/>
    <w:rsid w:val="006125A5"/>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437"/>
    <w:rsid w:val="0062144E"/>
    <w:rsid w:val="0062283A"/>
    <w:rsid w:val="0062297D"/>
    <w:rsid w:val="006239D5"/>
    <w:rsid w:val="00623CCE"/>
    <w:rsid w:val="00623DAB"/>
    <w:rsid w:val="006240ED"/>
    <w:rsid w:val="00624340"/>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F66"/>
    <w:rsid w:val="00632507"/>
    <w:rsid w:val="006330C2"/>
    <w:rsid w:val="006332FC"/>
    <w:rsid w:val="00633D5E"/>
    <w:rsid w:val="0063448A"/>
    <w:rsid w:val="0063470F"/>
    <w:rsid w:val="0063530C"/>
    <w:rsid w:val="00635443"/>
    <w:rsid w:val="00635811"/>
    <w:rsid w:val="00636B4C"/>
    <w:rsid w:val="00636C5D"/>
    <w:rsid w:val="00636F68"/>
    <w:rsid w:val="006371DE"/>
    <w:rsid w:val="006372A9"/>
    <w:rsid w:val="00637373"/>
    <w:rsid w:val="00637A16"/>
    <w:rsid w:val="006400B3"/>
    <w:rsid w:val="006404C2"/>
    <w:rsid w:val="00641497"/>
    <w:rsid w:val="006417DF"/>
    <w:rsid w:val="00641CD0"/>
    <w:rsid w:val="00641F9E"/>
    <w:rsid w:val="00642133"/>
    <w:rsid w:val="0064250A"/>
    <w:rsid w:val="00642D5A"/>
    <w:rsid w:val="00642F1A"/>
    <w:rsid w:val="0064373F"/>
    <w:rsid w:val="006440BC"/>
    <w:rsid w:val="00644340"/>
    <w:rsid w:val="0064496F"/>
    <w:rsid w:val="00644EDB"/>
    <w:rsid w:val="00644F24"/>
    <w:rsid w:val="0064516A"/>
    <w:rsid w:val="006457CA"/>
    <w:rsid w:val="00646346"/>
    <w:rsid w:val="00646BA3"/>
    <w:rsid w:val="00646E4C"/>
    <w:rsid w:val="0064744A"/>
    <w:rsid w:val="006479FF"/>
    <w:rsid w:val="00647FF9"/>
    <w:rsid w:val="006501CB"/>
    <w:rsid w:val="00650DCD"/>
    <w:rsid w:val="00650F63"/>
    <w:rsid w:val="00651BB7"/>
    <w:rsid w:val="006522D4"/>
    <w:rsid w:val="006526D6"/>
    <w:rsid w:val="00653449"/>
    <w:rsid w:val="006534A6"/>
    <w:rsid w:val="00654E4B"/>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E25"/>
    <w:rsid w:val="0067703F"/>
    <w:rsid w:val="006779BF"/>
    <w:rsid w:val="00677DD2"/>
    <w:rsid w:val="00680EE3"/>
    <w:rsid w:val="006810FC"/>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63C"/>
    <w:rsid w:val="00687FB6"/>
    <w:rsid w:val="00690163"/>
    <w:rsid w:val="00690CE3"/>
    <w:rsid w:val="00691561"/>
    <w:rsid w:val="00691B50"/>
    <w:rsid w:val="00691DB9"/>
    <w:rsid w:val="00691F31"/>
    <w:rsid w:val="00692971"/>
    <w:rsid w:val="00692B94"/>
    <w:rsid w:val="00692D68"/>
    <w:rsid w:val="006949EB"/>
    <w:rsid w:val="00694D7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53A2"/>
    <w:rsid w:val="006A55F7"/>
    <w:rsid w:val="006A5CFA"/>
    <w:rsid w:val="006A5DA1"/>
    <w:rsid w:val="006A613B"/>
    <w:rsid w:val="006A68FA"/>
    <w:rsid w:val="006A6B1F"/>
    <w:rsid w:val="006A6ED5"/>
    <w:rsid w:val="006A6FB5"/>
    <w:rsid w:val="006A7102"/>
    <w:rsid w:val="006A71DF"/>
    <w:rsid w:val="006A77B3"/>
    <w:rsid w:val="006A7E23"/>
    <w:rsid w:val="006B04D1"/>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8EC"/>
    <w:rsid w:val="006D1E11"/>
    <w:rsid w:val="006D211F"/>
    <w:rsid w:val="006D2CD7"/>
    <w:rsid w:val="006D2E4C"/>
    <w:rsid w:val="006D325A"/>
    <w:rsid w:val="006D3389"/>
    <w:rsid w:val="006D33DF"/>
    <w:rsid w:val="006D33F1"/>
    <w:rsid w:val="006D4433"/>
    <w:rsid w:val="006D4492"/>
    <w:rsid w:val="006D453E"/>
    <w:rsid w:val="006D565C"/>
    <w:rsid w:val="006D5B13"/>
    <w:rsid w:val="006D5C79"/>
    <w:rsid w:val="006D662D"/>
    <w:rsid w:val="006D6A4A"/>
    <w:rsid w:val="006D7011"/>
    <w:rsid w:val="006D71B6"/>
    <w:rsid w:val="006D75D7"/>
    <w:rsid w:val="006D77CD"/>
    <w:rsid w:val="006D7CFB"/>
    <w:rsid w:val="006E0364"/>
    <w:rsid w:val="006E0687"/>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F024A"/>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E0C"/>
    <w:rsid w:val="007021C0"/>
    <w:rsid w:val="00702858"/>
    <w:rsid w:val="00702C62"/>
    <w:rsid w:val="0070350D"/>
    <w:rsid w:val="00703DD2"/>
    <w:rsid w:val="00703F3F"/>
    <w:rsid w:val="00704683"/>
    <w:rsid w:val="00705389"/>
    <w:rsid w:val="00705397"/>
    <w:rsid w:val="00705842"/>
    <w:rsid w:val="0071022F"/>
    <w:rsid w:val="00710297"/>
    <w:rsid w:val="007103FD"/>
    <w:rsid w:val="00710669"/>
    <w:rsid w:val="00710890"/>
    <w:rsid w:val="00710896"/>
    <w:rsid w:val="00710B35"/>
    <w:rsid w:val="00711472"/>
    <w:rsid w:val="007116F0"/>
    <w:rsid w:val="007118D2"/>
    <w:rsid w:val="00712EB2"/>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AA7"/>
    <w:rsid w:val="00724F62"/>
    <w:rsid w:val="007251A9"/>
    <w:rsid w:val="007257A6"/>
    <w:rsid w:val="0072632A"/>
    <w:rsid w:val="007277B3"/>
    <w:rsid w:val="00727953"/>
    <w:rsid w:val="0073047B"/>
    <w:rsid w:val="007306CA"/>
    <w:rsid w:val="007321B4"/>
    <w:rsid w:val="007321FD"/>
    <w:rsid w:val="007330F7"/>
    <w:rsid w:val="00733531"/>
    <w:rsid w:val="007335C2"/>
    <w:rsid w:val="007335F6"/>
    <w:rsid w:val="00733985"/>
    <w:rsid w:val="007339C2"/>
    <w:rsid w:val="00733F02"/>
    <w:rsid w:val="0073401A"/>
    <w:rsid w:val="007343E2"/>
    <w:rsid w:val="00734F8B"/>
    <w:rsid w:val="00735164"/>
    <w:rsid w:val="0073620E"/>
    <w:rsid w:val="0073657D"/>
    <w:rsid w:val="00736A50"/>
    <w:rsid w:val="00736AB0"/>
    <w:rsid w:val="00736D31"/>
    <w:rsid w:val="00737310"/>
    <w:rsid w:val="00737385"/>
    <w:rsid w:val="007374E0"/>
    <w:rsid w:val="0073779E"/>
    <w:rsid w:val="00737D24"/>
    <w:rsid w:val="00740006"/>
    <w:rsid w:val="0074015B"/>
    <w:rsid w:val="00740F2A"/>
    <w:rsid w:val="00741B2C"/>
    <w:rsid w:val="00741D59"/>
    <w:rsid w:val="00742023"/>
    <w:rsid w:val="007420C8"/>
    <w:rsid w:val="00742D20"/>
    <w:rsid w:val="00742D50"/>
    <w:rsid w:val="0074311B"/>
    <w:rsid w:val="00743741"/>
    <w:rsid w:val="00743971"/>
    <w:rsid w:val="0074477A"/>
    <w:rsid w:val="00744B88"/>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FB6"/>
    <w:rsid w:val="00765303"/>
    <w:rsid w:val="0076614C"/>
    <w:rsid w:val="00766978"/>
    <w:rsid w:val="00766D2C"/>
    <w:rsid w:val="00767A62"/>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CB9"/>
    <w:rsid w:val="00781673"/>
    <w:rsid w:val="007820C1"/>
    <w:rsid w:val="00783424"/>
    <w:rsid w:val="00783DAC"/>
    <w:rsid w:val="00783F1F"/>
    <w:rsid w:val="00783F3D"/>
    <w:rsid w:val="007846C8"/>
    <w:rsid w:val="007850BD"/>
    <w:rsid w:val="007857B7"/>
    <w:rsid w:val="00786274"/>
    <w:rsid w:val="00786369"/>
    <w:rsid w:val="00786E9A"/>
    <w:rsid w:val="0079002F"/>
    <w:rsid w:val="00790089"/>
    <w:rsid w:val="0079164A"/>
    <w:rsid w:val="00791CF1"/>
    <w:rsid w:val="00791D86"/>
    <w:rsid w:val="007925A0"/>
    <w:rsid w:val="00792914"/>
    <w:rsid w:val="00792E8C"/>
    <w:rsid w:val="00792FA0"/>
    <w:rsid w:val="00793088"/>
    <w:rsid w:val="007930D5"/>
    <w:rsid w:val="007933BE"/>
    <w:rsid w:val="0079409B"/>
    <w:rsid w:val="00794944"/>
    <w:rsid w:val="0079584B"/>
    <w:rsid w:val="00795BBB"/>
    <w:rsid w:val="0079749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6836"/>
    <w:rsid w:val="007A7422"/>
    <w:rsid w:val="007A7BD5"/>
    <w:rsid w:val="007A7CFB"/>
    <w:rsid w:val="007B09D6"/>
    <w:rsid w:val="007B0A16"/>
    <w:rsid w:val="007B2369"/>
    <w:rsid w:val="007B2852"/>
    <w:rsid w:val="007B3005"/>
    <w:rsid w:val="007B338E"/>
    <w:rsid w:val="007B35DE"/>
    <w:rsid w:val="007B4781"/>
    <w:rsid w:val="007B4C90"/>
    <w:rsid w:val="007B5495"/>
    <w:rsid w:val="007B550F"/>
    <w:rsid w:val="007B5B13"/>
    <w:rsid w:val="007B6345"/>
    <w:rsid w:val="007B6E11"/>
    <w:rsid w:val="007B7B10"/>
    <w:rsid w:val="007C0458"/>
    <w:rsid w:val="007C0565"/>
    <w:rsid w:val="007C08FA"/>
    <w:rsid w:val="007C093B"/>
    <w:rsid w:val="007C09A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1DEF"/>
    <w:rsid w:val="007D2A00"/>
    <w:rsid w:val="007D2FA5"/>
    <w:rsid w:val="007D32FA"/>
    <w:rsid w:val="007D388C"/>
    <w:rsid w:val="007D413F"/>
    <w:rsid w:val="007D4A69"/>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648"/>
    <w:rsid w:val="007E574C"/>
    <w:rsid w:val="007E5D71"/>
    <w:rsid w:val="007E69A9"/>
    <w:rsid w:val="007E6CDF"/>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3053"/>
    <w:rsid w:val="008134F4"/>
    <w:rsid w:val="00813A4F"/>
    <w:rsid w:val="00813EDF"/>
    <w:rsid w:val="00813FDA"/>
    <w:rsid w:val="00814229"/>
    <w:rsid w:val="00814B2A"/>
    <w:rsid w:val="00814FA6"/>
    <w:rsid w:val="0081561A"/>
    <w:rsid w:val="00815997"/>
    <w:rsid w:val="008162D7"/>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4C5"/>
    <w:rsid w:val="0082278D"/>
    <w:rsid w:val="008239E5"/>
    <w:rsid w:val="00824007"/>
    <w:rsid w:val="008241E9"/>
    <w:rsid w:val="00824718"/>
    <w:rsid w:val="00824D5B"/>
    <w:rsid w:val="00825339"/>
    <w:rsid w:val="008262D8"/>
    <w:rsid w:val="008263BC"/>
    <w:rsid w:val="00826EE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715"/>
    <w:rsid w:val="008439EE"/>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9D0"/>
    <w:rsid w:val="00865CE5"/>
    <w:rsid w:val="008661FC"/>
    <w:rsid w:val="008662EB"/>
    <w:rsid w:val="0086657B"/>
    <w:rsid w:val="008666E7"/>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F1A"/>
    <w:rsid w:val="0088028F"/>
    <w:rsid w:val="008804A4"/>
    <w:rsid w:val="00880552"/>
    <w:rsid w:val="00880D6C"/>
    <w:rsid w:val="008817D8"/>
    <w:rsid w:val="008819A2"/>
    <w:rsid w:val="00881E9F"/>
    <w:rsid w:val="00881EA8"/>
    <w:rsid w:val="00881F8A"/>
    <w:rsid w:val="00882390"/>
    <w:rsid w:val="00882944"/>
    <w:rsid w:val="00882A4F"/>
    <w:rsid w:val="00882CEC"/>
    <w:rsid w:val="00883182"/>
    <w:rsid w:val="00883E5A"/>
    <w:rsid w:val="00884AD9"/>
    <w:rsid w:val="00885061"/>
    <w:rsid w:val="00885778"/>
    <w:rsid w:val="0088599E"/>
    <w:rsid w:val="00885B5C"/>
    <w:rsid w:val="00885BB3"/>
    <w:rsid w:val="00885F17"/>
    <w:rsid w:val="00886150"/>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C57"/>
    <w:rsid w:val="008B0578"/>
    <w:rsid w:val="008B0C7C"/>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FE1"/>
    <w:rsid w:val="008D41D6"/>
    <w:rsid w:val="008D477A"/>
    <w:rsid w:val="008D494B"/>
    <w:rsid w:val="008D4D62"/>
    <w:rsid w:val="008D5DB2"/>
    <w:rsid w:val="008D6850"/>
    <w:rsid w:val="008D6D17"/>
    <w:rsid w:val="008D774C"/>
    <w:rsid w:val="008E005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CA1"/>
    <w:rsid w:val="008E6D52"/>
    <w:rsid w:val="008E74E5"/>
    <w:rsid w:val="008E79A7"/>
    <w:rsid w:val="008E7B76"/>
    <w:rsid w:val="008F020E"/>
    <w:rsid w:val="008F0800"/>
    <w:rsid w:val="008F086E"/>
    <w:rsid w:val="008F087D"/>
    <w:rsid w:val="008F0943"/>
    <w:rsid w:val="008F156F"/>
    <w:rsid w:val="008F174E"/>
    <w:rsid w:val="008F1D83"/>
    <w:rsid w:val="008F2F83"/>
    <w:rsid w:val="008F327D"/>
    <w:rsid w:val="008F376C"/>
    <w:rsid w:val="008F3D90"/>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91"/>
    <w:rsid w:val="00910E85"/>
    <w:rsid w:val="00911416"/>
    <w:rsid w:val="00911506"/>
    <w:rsid w:val="00911688"/>
    <w:rsid w:val="00911EF7"/>
    <w:rsid w:val="00913CA2"/>
    <w:rsid w:val="009143BD"/>
    <w:rsid w:val="00914778"/>
    <w:rsid w:val="009149FE"/>
    <w:rsid w:val="009157E0"/>
    <w:rsid w:val="00915829"/>
    <w:rsid w:val="0091653B"/>
    <w:rsid w:val="009167C5"/>
    <w:rsid w:val="009168DE"/>
    <w:rsid w:val="00916C77"/>
    <w:rsid w:val="00917DC7"/>
    <w:rsid w:val="0092118E"/>
    <w:rsid w:val="00921C86"/>
    <w:rsid w:val="00921F1B"/>
    <w:rsid w:val="009223F1"/>
    <w:rsid w:val="009236E6"/>
    <w:rsid w:val="0092442F"/>
    <w:rsid w:val="0092456A"/>
    <w:rsid w:val="00924B9A"/>
    <w:rsid w:val="00924E39"/>
    <w:rsid w:val="00924E6F"/>
    <w:rsid w:val="00925055"/>
    <w:rsid w:val="00925674"/>
    <w:rsid w:val="0092617E"/>
    <w:rsid w:val="00927870"/>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471"/>
    <w:rsid w:val="00935713"/>
    <w:rsid w:val="0093648C"/>
    <w:rsid w:val="009367B7"/>
    <w:rsid w:val="00936C02"/>
    <w:rsid w:val="0093730B"/>
    <w:rsid w:val="00937F9C"/>
    <w:rsid w:val="0094028C"/>
    <w:rsid w:val="009407AE"/>
    <w:rsid w:val="00940DBF"/>
    <w:rsid w:val="00942135"/>
    <w:rsid w:val="009421A0"/>
    <w:rsid w:val="00942EF9"/>
    <w:rsid w:val="00943CB0"/>
    <w:rsid w:val="00943FA7"/>
    <w:rsid w:val="00944C4D"/>
    <w:rsid w:val="00945352"/>
    <w:rsid w:val="009463CF"/>
    <w:rsid w:val="00946555"/>
    <w:rsid w:val="00946BBA"/>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12BF"/>
    <w:rsid w:val="00961309"/>
    <w:rsid w:val="00961593"/>
    <w:rsid w:val="00961C90"/>
    <w:rsid w:val="009621EC"/>
    <w:rsid w:val="0096236E"/>
    <w:rsid w:val="0096245D"/>
    <w:rsid w:val="00962A11"/>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228B"/>
    <w:rsid w:val="00972523"/>
    <w:rsid w:val="009727A8"/>
    <w:rsid w:val="00972890"/>
    <w:rsid w:val="00973141"/>
    <w:rsid w:val="009744E0"/>
    <w:rsid w:val="00974774"/>
    <w:rsid w:val="0097497A"/>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A0F"/>
    <w:rsid w:val="009B211C"/>
    <w:rsid w:val="009B29C7"/>
    <w:rsid w:val="009B2AC0"/>
    <w:rsid w:val="009B2D4C"/>
    <w:rsid w:val="009B306E"/>
    <w:rsid w:val="009B3490"/>
    <w:rsid w:val="009B3C18"/>
    <w:rsid w:val="009B43A7"/>
    <w:rsid w:val="009B57F3"/>
    <w:rsid w:val="009B5883"/>
    <w:rsid w:val="009B5B2F"/>
    <w:rsid w:val="009B6069"/>
    <w:rsid w:val="009B6C18"/>
    <w:rsid w:val="009B6EDD"/>
    <w:rsid w:val="009B6F1A"/>
    <w:rsid w:val="009B7851"/>
    <w:rsid w:val="009B798D"/>
    <w:rsid w:val="009B7CBC"/>
    <w:rsid w:val="009C008F"/>
    <w:rsid w:val="009C0532"/>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C4B"/>
    <w:rsid w:val="009D647C"/>
    <w:rsid w:val="009D6863"/>
    <w:rsid w:val="009D6AC9"/>
    <w:rsid w:val="009D6AD7"/>
    <w:rsid w:val="009D719B"/>
    <w:rsid w:val="009D7514"/>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357"/>
    <w:rsid w:val="009E7910"/>
    <w:rsid w:val="009E7D1B"/>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4CA"/>
    <w:rsid w:val="00A00E02"/>
    <w:rsid w:val="00A01DC9"/>
    <w:rsid w:val="00A01F65"/>
    <w:rsid w:val="00A022DF"/>
    <w:rsid w:val="00A02BE7"/>
    <w:rsid w:val="00A02CDD"/>
    <w:rsid w:val="00A02D0E"/>
    <w:rsid w:val="00A02EBB"/>
    <w:rsid w:val="00A030CD"/>
    <w:rsid w:val="00A03B77"/>
    <w:rsid w:val="00A0484C"/>
    <w:rsid w:val="00A04973"/>
    <w:rsid w:val="00A050A6"/>
    <w:rsid w:val="00A0589E"/>
    <w:rsid w:val="00A05963"/>
    <w:rsid w:val="00A05C11"/>
    <w:rsid w:val="00A05EBE"/>
    <w:rsid w:val="00A06B50"/>
    <w:rsid w:val="00A070F6"/>
    <w:rsid w:val="00A07228"/>
    <w:rsid w:val="00A07566"/>
    <w:rsid w:val="00A075E5"/>
    <w:rsid w:val="00A07719"/>
    <w:rsid w:val="00A1045B"/>
    <w:rsid w:val="00A10F74"/>
    <w:rsid w:val="00A112DF"/>
    <w:rsid w:val="00A11A48"/>
    <w:rsid w:val="00A1217E"/>
    <w:rsid w:val="00A127E8"/>
    <w:rsid w:val="00A12AF8"/>
    <w:rsid w:val="00A12DD7"/>
    <w:rsid w:val="00A13A27"/>
    <w:rsid w:val="00A14277"/>
    <w:rsid w:val="00A1447B"/>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2087"/>
    <w:rsid w:val="00A32F6E"/>
    <w:rsid w:val="00A33398"/>
    <w:rsid w:val="00A334F6"/>
    <w:rsid w:val="00A33E87"/>
    <w:rsid w:val="00A34159"/>
    <w:rsid w:val="00A342CA"/>
    <w:rsid w:val="00A3488A"/>
    <w:rsid w:val="00A348ED"/>
    <w:rsid w:val="00A34A1E"/>
    <w:rsid w:val="00A34A9D"/>
    <w:rsid w:val="00A34E74"/>
    <w:rsid w:val="00A3522D"/>
    <w:rsid w:val="00A35540"/>
    <w:rsid w:val="00A35624"/>
    <w:rsid w:val="00A3645B"/>
    <w:rsid w:val="00A36762"/>
    <w:rsid w:val="00A36CAC"/>
    <w:rsid w:val="00A373DC"/>
    <w:rsid w:val="00A373EC"/>
    <w:rsid w:val="00A37478"/>
    <w:rsid w:val="00A37540"/>
    <w:rsid w:val="00A379E0"/>
    <w:rsid w:val="00A379FD"/>
    <w:rsid w:val="00A4024D"/>
    <w:rsid w:val="00A40727"/>
    <w:rsid w:val="00A4127B"/>
    <w:rsid w:val="00A419F0"/>
    <w:rsid w:val="00A41DE2"/>
    <w:rsid w:val="00A42003"/>
    <w:rsid w:val="00A421B0"/>
    <w:rsid w:val="00A42745"/>
    <w:rsid w:val="00A428CD"/>
    <w:rsid w:val="00A429B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9B7"/>
    <w:rsid w:val="00A55F3D"/>
    <w:rsid w:val="00A561EC"/>
    <w:rsid w:val="00A576CA"/>
    <w:rsid w:val="00A57B55"/>
    <w:rsid w:val="00A61BD9"/>
    <w:rsid w:val="00A61E8B"/>
    <w:rsid w:val="00A61F0A"/>
    <w:rsid w:val="00A62091"/>
    <w:rsid w:val="00A625B0"/>
    <w:rsid w:val="00A62A94"/>
    <w:rsid w:val="00A62ADE"/>
    <w:rsid w:val="00A62B13"/>
    <w:rsid w:val="00A62C8B"/>
    <w:rsid w:val="00A63502"/>
    <w:rsid w:val="00A6417C"/>
    <w:rsid w:val="00A6424E"/>
    <w:rsid w:val="00A64EBB"/>
    <w:rsid w:val="00A64F07"/>
    <w:rsid w:val="00A6512F"/>
    <w:rsid w:val="00A657DE"/>
    <w:rsid w:val="00A65860"/>
    <w:rsid w:val="00A65A2F"/>
    <w:rsid w:val="00A670BA"/>
    <w:rsid w:val="00A678A1"/>
    <w:rsid w:val="00A70223"/>
    <w:rsid w:val="00A702A2"/>
    <w:rsid w:val="00A709D3"/>
    <w:rsid w:val="00A70A62"/>
    <w:rsid w:val="00A71016"/>
    <w:rsid w:val="00A7163F"/>
    <w:rsid w:val="00A71833"/>
    <w:rsid w:val="00A71DBD"/>
    <w:rsid w:val="00A71DC9"/>
    <w:rsid w:val="00A72929"/>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3B97"/>
    <w:rsid w:val="00A943B9"/>
    <w:rsid w:val="00A9476B"/>
    <w:rsid w:val="00A94AB6"/>
    <w:rsid w:val="00A94F45"/>
    <w:rsid w:val="00A95221"/>
    <w:rsid w:val="00A9583E"/>
    <w:rsid w:val="00A95ECE"/>
    <w:rsid w:val="00A9646D"/>
    <w:rsid w:val="00A96B6C"/>
    <w:rsid w:val="00A96CBF"/>
    <w:rsid w:val="00AA0343"/>
    <w:rsid w:val="00AA0433"/>
    <w:rsid w:val="00AA0A86"/>
    <w:rsid w:val="00AA1CA5"/>
    <w:rsid w:val="00AA277C"/>
    <w:rsid w:val="00AA3463"/>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AE3"/>
    <w:rsid w:val="00AC0919"/>
    <w:rsid w:val="00AC0C2B"/>
    <w:rsid w:val="00AC1559"/>
    <w:rsid w:val="00AC2461"/>
    <w:rsid w:val="00AC2E70"/>
    <w:rsid w:val="00AC421A"/>
    <w:rsid w:val="00AC4C79"/>
    <w:rsid w:val="00AC505A"/>
    <w:rsid w:val="00AC52A2"/>
    <w:rsid w:val="00AC5764"/>
    <w:rsid w:val="00AC57A1"/>
    <w:rsid w:val="00AC585C"/>
    <w:rsid w:val="00AC5995"/>
    <w:rsid w:val="00AC6BBD"/>
    <w:rsid w:val="00AC725A"/>
    <w:rsid w:val="00AC729E"/>
    <w:rsid w:val="00AC7D48"/>
    <w:rsid w:val="00AC7F4F"/>
    <w:rsid w:val="00AD0AB5"/>
    <w:rsid w:val="00AD0B01"/>
    <w:rsid w:val="00AD0C63"/>
    <w:rsid w:val="00AD1295"/>
    <w:rsid w:val="00AD16D6"/>
    <w:rsid w:val="00AD1E03"/>
    <w:rsid w:val="00AD2440"/>
    <w:rsid w:val="00AD5629"/>
    <w:rsid w:val="00AD5854"/>
    <w:rsid w:val="00AD5AB3"/>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85"/>
    <w:rsid w:val="00AF26DA"/>
    <w:rsid w:val="00AF2897"/>
    <w:rsid w:val="00AF2AD7"/>
    <w:rsid w:val="00AF2AEA"/>
    <w:rsid w:val="00AF2BFA"/>
    <w:rsid w:val="00AF3142"/>
    <w:rsid w:val="00AF3664"/>
    <w:rsid w:val="00AF3A71"/>
    <w:rsid w:val="00AF3C9A"/>
    <w:rsid w:val="00AF427E"/>
    <w:rsid w:val="00AF4927"/>
    <w:rsid w:val="00AF4DCE"/>
    <w:rsid w:val="00AF4DFB"/>
    <w:rsid w:val="00AF4F6C"/>
    <w:rsid w:val="00AF559E"/>
    <w:rsid w:val="00AF5D5D"/>
    <w:rsid w:val="00AF6911"/>
    <w:rsid w:val="00AF6D53"/>
    <w:rsid w:val="00AF7C1D"/>
    <w:rsid w:val="00AF7D27"/>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7DE2"/>
    <w:rsid w:val="00B10144"/>
    <w:rsid w:val="00B10E5C"/>
    <w:rsid w:val="00B11834"/>
    <w:rsid w:val="00B11B0F"/>
    <w:rsid w:val="00B11F8F"/>
    <w:rsid w:val="00B1209A"/>
    <w:rsid w:val="00B1336B"/>
    <w:rsid w:val="00B134F4"/>
    <w:rsid w:val="00B14BE8"/>
    <w:rsid w:val="00B156B5"/>
    <w:rsid w:val="00B15856"/>
    <w:rsid w:val="00B15E05"/>
    <w:rsid w:val="00B15EAE"/>
    <w:rsid w:val="00B16A8A"/>
    <w:rsid w:val="00B16AFE"/>
    <w:rsid w:val="00B16BCC"/>
    <w:rsid w:val="00B16F16"/>
    <w:rsid w:val="00B16F25"/>
    <w:rsid w:val="00B173A1"/>
    <w:rsid w:val="00B174B2"/>
    <w:rsid w:val="00B17A2F"/>
    <w:rsid w:val="00B17A4B"/>
    <w:rsid w:val="00B17C01"/>
    <w:rsid w:val="00B20A2C"/>
    <w:rsid w:val="00B20AAB"/>
    <w:rsid w:val="00B20B45"/>
    <w:rsid w:val="00B21054"/>
    <w:rsid w:val="00B212DA"/>
    <w:rsid w:val="00B212F8"/>
    <w:rsid w:val="00B214AF"/>
    <w:rsid w:val="00B21683"/>
    <w:rsid w:val="00B216ED"/>
    <w:rsid w:val="00B217FA"/>
    <w:rsid w:val="00B21810"/>
    <w:rsid w:val="00B2188F"/>
    <w:rsid w:val="00B219BB"/>
    <w:rsid w:val="00B21C39"/>
    <w:rsid w:val="00B221BB"/>
    <w:rsid w:val="00B2286A"/>
    <w:rsid w:val="00B22EF9"/>
    <w:rsid w:val="00B22F08"/>
    <w:rsid w:val="00B23189"/>
    <w:rsid w:val="00B2323F"/>
    <w:rsid w:val="00B23A5B"/>
    <w:rsid w:val="00B24171"/>
    <w:rsid w:val="00B2449F"/>
    <w:rsid w:val="00B24A94"/>
    <w:rsid w:val="00B24F52"/>
    <w:rsid w:val="00B259D4"/>
    <w:rsid w:val="00B2643C"/>
    <w:rsid w:val="00B26929"/>
    <w:rsid w:val="00B26A38"/>
    <w:rsid w:val="00B26DB0"/>
    <w:rsid w:val="00B26F16"/>
    <w:rsid w:val="00B274E8"/>
    <w:rsid w:val="00B27A6E"/>
    <w:rsid w:val="00B27A9B"/>
    <w:rsid w:val="00B27D09"/>
    <w:rsid w:val="00B303CC"/>
    <w:rsid w:val="00B30589"/>
    <w:rsid w:val="00B30B7B"/>
    <w:rsid w:val="00B30C7F"/>
    <w:rsid w:val="00B310D6"/>
    <w:rsid w:val="00B33340"/>
    <w:rsid w:val="00B337A9"/>
    <w:rsid w:val="00B33FEB"/>
    <w:rsid w:val="00B34B84"/>
    <w:rsid w:val="00B34D5A"/>
    <w:rsid w:val="00B34DE2"/>
    <w:rsid w:val="00B34EDE"/>
    <w:rsid w:val="00B35250"/>
    <w:rsid w:val="00B3551C"/>
    <w:rsid w:val="00B358C3"/>
    <w:rsid w:val="00B363EC"/>
    <w:rsid w:val="00B36503"/>
    <w:rsid w:val="00B371C5"/>
    <w:rsid w:val="00B372C0"/>
    <w:rsid w:val="00B373A9"/>
    <w:rsid w:val="00B37DEE"/>
    <w:rsid w:val="00B40162"/>
    <w:rsid w:val="00B402C1"/>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9C6"/>
    <w:rsid w:val="00B7589D"/>
    <w:rsid w:val="00B75C7B"/>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990"/>
    <w:rsid w:val="00B91543"/>
    <w:rsid w:val="00B9186A"/>
    <w:rsid w:val="00B91882"/>
    <w:rsid w:val="00B91B56"/>
    <w:rsid w:val="00B91DCF"/>
    <w:rsid w:val="00B92D22"/>
    <w:rsid w:val="00B92FF3"/>
    <w:rsid w:val="00B93A08"/>
    <w:rsid w:val="00B93BAE"/>
    <w:rsid w:val="00B941FB"/>
    <w:rsid w:val="00B9450C"/>
    <w:rsid w:val="00B94AFC"/>
    <w:rsid w:val="00B94CDB"/>
    <w:rsid w:val="00B94F5F"/>
    <w:rsid w:val="00B950A6"/>
    <w:rsid w:val="00B95B90"/>
    <w:rsid w:val="00B965C9"/>
    <w:rsid w:val="00B969CB"/>
    <w:rsid w:val="00B969CC"/>
    <w:rsid w:val="00B96CC1"/>
    <w:rsid w:val="00B9778D"/>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F20"/>
    <w:rsid w:val="00BB4F8E"/>
    <w:rsid w:val="00BB5427"/>
    <w:rsid w:val="00BB54B4"/>
    <w:rsid w:val="00BB55A0"/>
    <w:rsid w:val="00BB5655"/>
    <w:rsid w:val="00BB5ED3"/>
    <w:rsid w:val="00BB608E"/>
    <w:rsid w:val="00BB6350"/>
    <w:rsid w:val="00BB669D"/>
    <w:rsid w:val="00BB6957"/>
    <w:rsid w:val="00BB6FE6"/>
    <w:rsid w:val="00BB76FD"/>
    <w:rsid w:val="00BC004B"/>
    <w:rsid w:val="00BC00AC"/>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EC0"/>
    <w:rsid w:val="00BC7682"/>
    <w:rsid w:val="00BC7EEC"/>
    <w:rsid w:val="00BD05B6"/>
    <w:rsid w:val="00BD0651"/>
    <w:rsid w:val="00BD0AB5"/>
    <w:rsid w:val="00BD0BDF"/>
    <w:rsid w:val="00BD0FA6"/>
    <w:rsid w:val="00BD279C"/>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90C"/>
    <w:rsid w:val="00BE3C90"/>
    <w:rsid w:val="00BE4B81"/>
    <w:rsid w:val="00BE513E"/>
    <w:rsid w:val="00BE5464"/>
    <w:rsid w:val="00BE549C"/>
    <w:rsid w:val="00BE5D79"/>
    <w:rsid w:val="00BE5D97"/>
    <w:rsid w:val="00BE5FC3"/>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9DD"/>
    <w:rsid w:val="00C124DF"/>
    <w:rsid w:val="00C12BC0"/>
    <w:rsid w:val="00C12CE2"/>
    <w:rsid w:val="00C12DF1"/>
    <w:rsid w:val="00C13002"/>
    <w:rsid w:val="00C131C5"/>
    <w:rsid w:val="00C135F8"/>
    <w:rsid w:val="00C13A38"/>
    <w:rsid w:val="00C13C80"/>
    <w:rsid w:val="00C1417F"/>
    <w:rsid w:val="00C141F4"/>
    <w:rsid w:val="00C1433F"/>
    <w:rsid w:val="00C14D3C"/>
    <w:rsid w:val="00C14DEA"/>
    <w:rsid w:val="00C151AD"/>
    <w:rsid w:val="00C15570"/>
    <w:rsid w:val="00C15A24"/>
    <w:rsid w:val="00C15D22"/>
    <w:rsid w:val="00C16228"/>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F1"/>
    <w:rsid w:val="00C2490F"/>
    <w:rsid w:val="00C24FF3"/>
    <w:rsid w:val="00C25629"/>
    <w:rsid w:val="00C25A0A"/>
    <w:rsid w:val="00C25A90"/>
    <w:rsid w:val="00C25B5A"/>
    <w:rsid w:val="00C262FE"/>
    <w:rsid w:val="00C26766"/>
    <w:rsid w:val="00C26F25"/>
    <w:rsid w:val="00C27ACA"/>
    <w:rsid w:val="00C27BAF"/>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3194"/>
    <w:rsid w:val="00C43257"/>
    <w:rsid w:val="00C432B3"/>
    <w:rsid w:val="00C43A55"/>
    <w:rsid w:val="00C443B0"/>
    <w:rsid w:val="00C45144"/>
    <w:rsid w:val="00C46F44"/>
    <w:rsid w:val="00C50133"/>
    <w:rsid w:val="00C504FE"/>
    <w:rsid w:val="00C508C5"/>
    <w:rsid w:val="00C50918"/>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59A"/>
    <w:rsid w:val="00C55A7D"/>
    <w:rsid w:val="00C55CDC"/>
    <w:rsid w:val="00C55D53"/>
    <w:rsid w:val="00C567D1"/>
    <w:rsid w:val="00C56929"/>
    <w:rsid w:val="00C571E3"/>
    <w:rsid w:val="00C604A2"/>
    <w:rsid w:val="00C60870"/>
    <w:rsid w:val="00C6104D"/>
    <w:rsid w:val="00C610B4"/>
    <w:rsid w:val="00C61861"/>
    <w:rsid w:val="00C6191E"/>
    <w:rsid w:val="00C62002"/>
    <w:rsid w:val="00C63704"/>
    <w:rsid w:val="00C63ADD"/>
    <w:rsid w:val="00C64449"/>
    <w:rsid w:val="00C6445E"/>
    <w:rsid w:val="00C6449D"/>
    <w:rsid w:val="00C6509A"/>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73E7"/>
    <w:rsid w:val="00C77C1D"/>
    <w:rsid w:val="00C803BA"/>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702A"/>
    <w:rsid w:val="00C870A4"/>
    <w:rsid w:val="00C8742D"/>
    <w:rsid w:val="00C912EC"/>
    <w:rsid w:val="00C915DB"/>
    <w:rsid w:val="00C91972"/>
    <w:rsid w:val="00C9199B"/>
    <w:rsid w:val="00C9244C"/>
    <w:rsid w:val="00C926D2"/>
    <w:rsid w:val="00C940D8"/>
    <w:rsid w:val="00C94466"/>
    <w:rsid w:val="00C94DAB"/>
    <w:rsid w:val="00C95665"/>
    <w:rsid w:val="00C95A59"/>
    <w:rsid w:val="00C961BB"/>
    <w:rsid w:val="00C968DC"/>
    <w:rsid w:val="00C96A23"/>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14C"/>
    <w:rsid w:val="00CB62CF"/>
    <w:rsid w:val="00CB7190"/>
    <w:rsid w:val="00CB71FB"/>
    <w:rsid w:val="00CB7358"/>
    <w:rsid w:val="00CB76B3"/>
    <w:rsid w:val="00CC028A"/>
    <w:rsid w:val="00CC1339"/>
    <w:rsid w:val="00CC1614"/>
    <w:rsid w:val="00CC16E0"/>
    <w:rsid w:val="00CC19D5"/>
    <w:rsid w:val="00CC2A2B"/>
    <w:rsid w:val="00CC2A6F"/>
    <w:rsid w:val="00CC2EB9"/>
    <w:rsid w:val="00CC318C"/>
    <w:rsid w:val="00CC3431"/>
    <w:rsid w:val="00CC353A"/>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42EB"/>
    <w:rsid w:val="00CD4F66"/>
    <w:rsid w:val="00CD5101"/>
    <w:rsid w:val="00CD54BE"/>
    <w:rsid w:val="00CD5C61"/>
    <w:rsid w:val="00CD617D"/>
    <w:rsid w:val="00CD6AFC"/>
    <w:rsid w:val="00CD6C73"/>
    <w:rsid w:val="00CD7EB1"/>
    <w:rsid w:val="00CD7FB6"/>
    <w:rsid w:val="00CE004D"/>
    <w:rsid w:val="00CE081C"/>
    <w:rsid w:val="00CE095D"/>
    <w:rsid w:val="00CE0AE1"/>
    <w:rsid w:val="00CE117B"/>
    <w:rsid w:val="00CE1CB7"/>
    <w:rsid w:val="00CE2053"/>
    <w:rsid w:val="00CE2B41"/>
    <w:rsid w:val="00CE2FC6"/>
    <w:rsid w:val="00CE3DDE"/>
    <w:rsid w:val="00CE3F1B"/>
    <w:rsid w:val="00CE3F93"/>
    <w:rsid w:val="00CE457A"/>
    <w:rsid w:val="00CE466C"/>
    <w:rsid w:val="00CE475D"/>
    <w:rsid w:val="00CE4F75"/>
    <w:rsid w:val="00CE5DF7"/>
    <w:rsid w:val="00CE6010"/>
    <w:rsid w:val="00CE6257"/>
    <w:rsid w:val="00CE680E"/>
    <w:rsid w:val="00CE68DA"/>
    <w:rsid w:val="00CE6F6A"/>
    <w:rsid w:val="00CE7187"/>
    <w:rsid w:val="00CE782B"/>
    <w:rsid w:val="00CF09F6"/>
    <w:rsid w:val="00CF1324"/>
    <w:rsid w:val="00CF1BDB"/>
    <w:rsid w:val="00CF2207"/>
    <w:rsid w:val="00CF3430"/>
    <w:rsid w:val="00CF3554"/>
    <w:rsid w:val="00CF36D0"/>
    <w:rsid w:val="00CF3867"/>
    <w:rsid w:val="00CF3A11"/>
    <w:rsid w:val="00CF3C8C"/>
    <w:rsid w:val="00CF413F"/>
    <w:rsid w:val="00CF5C8B"/>
    <w:rsid w:val="00CF5F18"/>
    <w:rsid w:val="00CF6441"/>
    <w:rsid w:val="00CF656D"/>
    <w:rsid w:val="00CF69FD"/>
    <w:rsid w:val="00CF7677"/>
    <w:rsid w:val="00D003C8"/>
    <w:rsid w:val="00D00451"/>
    <w:rsid w:val="00D00C02"/>
    <w:rsid w:val="00D00C93"/>
    <w:rsid w:val="00D01084"/>
    <w:rsid w:val="00D011B7"/>
    <w:rsid w:val="00D01AF2"/>
    <w:rsid w:val="00D0257D"/>
    <w:rsid w:val="00D027C4"/>
    <w:rsid w:val="00D02842"/>
    <w:rsid w:val="00D0284C"/>
    <w:rsid w:val="00D02FA9"/>
    <w:rsid w:val="00D03013"/>
    <w:rsid w:val="00D0315E"/>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B5"/>
    <w:rsid w:val="00D2763A"/>
    <w:rsid w:val="00D27718"/>
    <w:rsid w:val="00D27A3F"/>
    <w:rsid w:val="00D27DEE"/>
    <w:rsid w:val="00D300CE"/>
    <w:rsid w:val="00D301C8"/>
    <w:rsid w:val="00D305FF"/>
    <w:rsid w:val="00D312E3"/>
    <w:rsid w:val="00D31D88"/>
    <w:rsid w:val="00D320D3"/>
    <w:rsid w:val="00D3299C"/>
    <w:rsid w:val="00D32B31"/>
    <w:rsid w:val="00D3312C"/>
    <w:rsid w:val="00D333C7"/>
    <w:rsid w:val="00D33936"/>
    <w:rsid w:val="00D33A63"/>
    <w:rsid w:val="00D3427A"/>
    <w:rsid w:val="00D343F2"/>
    <w:rsid w:val="00D3462D"/>
    <w:rsid w:val="00D35182"/>
    <w:rsid w:val="00D362B0"/>
    <w:rsid w:val="00D368FD"/>
    <w:rsid w:val="00D371E8"/>
    <w:rsid w:val="00D37E88"/>
    <w:rsid w:val="00D40D0D"/>
    <w:rsid w:val="00D41087"/>
    <w:rsid w:val="00D412F5"/>
    <w:rsid w:val="00D422FC"/>
    <w:rsid w:val="00D42977"/>
    <w:rsid w:val="00D4414C"/>
    <w:rsid w:val="00D44396"/>
    <w:rsid w:val="00D445F8"/>
    <w:rsid w:val="00D44901"/>
    <w:rsid w:val="00D44D69"/>
    <w:rsid w:val="00D44F83"/>
    <w:rsid w:val="00D45020"/>
    <w:rsid w:val="00D451EA"/>
    <w:rsid w:val="00D45F57"/>
    <w:rsid w:val="00D46062"/>
    <w:rsid w:val="00D460E5"/>
    <w:rsid w:val="00D466A2"/>
    <w:rsid w:val="00D46885"/>
    <w:rsid w:val="00D46BAF"/>
    <w:rsid w:val="00D46F7C"/>
    <w:rsid w:val="00D472AF"/>
    <w:rsid w:val="00D475BE"/>
    <w:rsid w:val="00D4796F"/>
    <w:rsid w:val="00D5019E"/>
    <w:rsid w:val="00D502DD"/>
    <w:rsid w:val="00D505E9"/>
    <w:rsid w:val="00D5064A"/>
    <w:rsid w:val="00D5068D"/>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B95"/>
    <w:rsid w:val="00D63AE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7011C"/>
    <w:rsid w:val="00D7067F"/>
    <w:rsid w:val="00D70FCF"/>
    <w:rsid w:val="00D71A30"/>
    <w:rsid w:val="00D720D7"/>
    <w:rsid w:val="00D721AA"/>
    <w:rsid w:val="00D723D7"/>
    <w:rsid w:val="00D72FF0"/>
    <w:rsid w:val="00D73248"/>
    <w:rsid w:val="00D747F7"/>
    <w:rsid w:val="00D748A4"/>
    <w:rsid w:val="00D74FD6"/>
    <w:rsid w:val="00D753BF"/>
    <w:rsid w:val="00D75E39"/>
    <w:rsid w:val="00D77387"/>
    <w:rsid w:val="00D77D16"/>
    <w:rsid w:val="00D77DA0"/>
    <w:rsid w:val="00D8001D"/>
    <w:rsid w:val="00D80316"/>
    <w:rsid w:val="00D808FD"/>
    <w:rsid w:val="00D8145E"/>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44D"/>
    <w:rsid w:val="00DA4E6E"/>
    <w:rsid w:val="00DA5A8B"/>
    <w:rsid w:val="00DA5B01"/>
    <w:rsid w:val="00DA643B"/>
    <w:rsid w:val="00DA6D08"/>
    <w:rsid w:val="00DA733E"/>
    <w:rsid w:val="00DA7688"/>
    <w:rsid w:val="00DA7BE0"/>
    <w:rsid w:val="00DB0517"/>
    <w:rsid w:val="00DB0F96"/>
    <w:rsid w:val="00DB1284"/>
    <w:rsid w:val="00DB182E"/>
    <w:rsid w:val="00DB231E"/>
    <w:rsid w:val="00DB2B59"/>
    <w:rsid w:val="00DB2C54"/>
    <w:rsid w:val="00DB3451"/>
    <w:rsid w:val="00DB4584"/>
    <w:rsid w:val="00DB4685"/>
    <w:rsid w:val="00DB4FCD"/>
    <w:rsid w:val="00DB6078"/>
    <w:rsid w:val="00DB6420"/>
    <w:rsid w:val="00DB6768"/>
    <w:rsid w:val="00DB68DF"/>
    <w:rsid w:val="00DB6D52"/>
    <w:rsid w:val="00DB74D8"/>
    <w:rsid w:val="00DB79FB"/>
    <w:rsid w:val="00DC0A22"/>
    <w:rsid w:val="00DC13C1"/>
    <w:rsid w:val="00DC1BC8"/>
    <w:rsid w:val="00DC2482"/>
    <w:rsid w:val="00DC2ED5"/>
    <w:rsid w:val="00DC42FD"/>
    <w:rsid w:val="00DC4AF8"/>
    <w:rsid w:val="00DC4F6A"/>
    <w:rsid w:val="00DC50B8"/>
    <w:rsid w:val="00DC52A5"/>
    <w:rsid w:val="00DC564D"/>
    <w:rsid w:val="00DC57F3"/>
    <w:rsid w:val="00DC57FB"/>
    <w:rsid w:val="00DC5864"/>
    <w:rsid w:val="00DC5F07"/>
    <w:rsid w:val="00DC64A2"/>
    <w:rsid w:val="00DC7281"/>
    <w:rsid w:val="00DC7D7F"/>
    <w:rsid w:val="00DC7FDE"/>
    <w:rsid w:val="00DD0530"/>
    <w:rsid w:val="00DD0568"/>
    <w:rsid w:val="00DD0989"/>
    <w:rsid w:val="00DD1276"/>
    <w:rsid w:val="00DD14FE"/>
    <w:rsid w:val="00DD165B"/>
    <w:rsid w:val="00DD221B"/>
    <w:rsid w:val="00DD259A"/>
    <w:rsid w:val="00DD29B4"/>
    <w:rsid w:val="00DD2DCC"/>
    <w:rsid w:val="00DD3E82"/>
    <w:rsid w:val="00DD4867"/>
    <w:rsid w:val="00DD4970"/>
    <w:rsid w:val="00DD4DA0"/>
    <w:rsid w:val="00DD4DAC"/>
    <w:rsid w:val="00DD50BE"/>
    <w:rsid w:val="00DD58FD"/>
    <w:rsid w:val="00DD5A96"/>
    <w:rsid w:val="00DD5FAF"/>
    <w:rsid w:val="00DD62F1"/>
    <w:rsid w:val="00DD6756"/>
    <w:rsid w:val="00DD6BD2"/>
    <w:rsid w:val="00DD7241"/>
    <w:rsid w:val="00DD75B7"/>
    <w:rsid w:val="00DD7EAA"/>
    <w:rsid w:val="00DE0782"/>
    <w:rsid w:val="00DE11A7"/>
    <w:rsid w:val="00DE1A66"/>
    <w:rsid w:val="00DE1AA8"/>
    <w:rsid w:val="00DE1D5A"/>
    <w:rsid w:val="00DE2071"/>
    <w:rsid w:val="00DE2393"/>
    <w:rsid w:val="00DE25A7"/>
    <w:rsid w:val="00DE2A0D"/>
    <w:rsid w:val="00DE326E"/>
    <w:rsid w:val="00DE3EA7"/>
    <w:rsid w:val="00DE4615"/>
    <w:rsid w:val="00DE4F62"/>
    <w:rsid w:val="00DE6890"/>
    <w:rsid w:val="00DE6A4F"/>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23F"/>
    <w:rsid w:val="00E10590"/>
    <w:rsid w:val="00E10F9E"/>
    <w:rsid w:val="00E11109"/>
    <w:rsid w:val="00E11217"/>
    <w:rsid w:val="00E11D9D"/>
    <w:rsid w:val="00E12C55"/>
    <w:rsid w:val="00E13254"/>
    <w:rsid w:val="00E13BAF"/>
    <w:rsid w:val="00E14640"/>
    <w:rsid w:val="00E14B17"/>
    <w:rsid w:val="00E1514E"/>
    <w:rsid w:val="00E1533E"/>
    <w:rsid w:val="00E15634"/>
    <w:rsid w:val="00E15CDC"/>
    <w:rsid w:val="00E164F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405C"/>
    <w:rsid w:val="00E240CA"/>
    <w:rsid w:val="00E241EA"/>
    <w:rsid w:val="00E24691"/>
    <w:rsid w:val="00E247EF"/>
    <w:rsid w:val="00E252F9"/>
    <w:rsid w:val="00E25EC9"/>
    <w:rsid w:val="00E260C0"/>
    <w:rsid w:val="00E260E2"/>
    <w:rsid w:val="00E267C7"/>
    <w:rsid w:val="00E26FAC"/>
    <w:rsid w:val="00E2730E"/>
    <w:rsid w:val="00E2769E"/>
    <w:rsid w:val="00E27C29"/>
    <w:rsid w:val="00E30799"/>
    <w:rsid w:val="00E30D82"/>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44B4"/>
    <w:rsid w:val="00E445EC"/>
    <w:rsid w:val="00E44763"/>
    <w:rsid w:val="00E4480F"/>
    <w:rsid w:val="00E45862"/>
    <w:rsid w:val="00E46777"/>
    <w:rsid w:val="00E4741F"/>
    <w:rsid w:val="00E4744D"/>
    <w:rsid w:val="00E477BC"/>
    <w:rsid w:val="00E47B38"/>
    <w:rsid w:val="00E47DA3"/>
    <w:rsid w:val="00E50525"/>
    <w:rsid w:val="00E51263"/>
    <w:rsid w:val="00E51B68"/>
    <w:rsid w:val="00E5259C"/>
    <w:rsid w:val="00E526B3"/>
    <w:rsid w:val="00E528A3"/>
    <w:rsid w:val="00E529F5"/>
    <w:rsid w:val="00E52CD5"/>
    <w:rsid w:val="00E530F7"/>
    <w:rsid w:val="00E5343C"/>
    <w:rsid w:val="00E534F4"/>
    <w:rsid w:val="00E53598"/>
    <w:rsid w:val="00E54107"/>
    <w:rsid w:val="00E54758"/>
    <w:rsid w:val="00E54F3C"/>
    <w:rsid w:val="00E555DE"/>
    <w:rsid w:val="00E57A92"/>
    <w:rsid w:val="00E60038"/>
    <w:rsid w:val="00E60566"/>
    <w:rsid w:val="00E60D32"/>
    <w:rsid w:val="00E614B2"/>
    <w:rsid w:val="00E61A15"/>
    <w:rsid w:val="00E61FD4"/>
    <w:rsid w:val="00E6296C"/>
    <w:rsid w:val="00E62AEB"/>
    <w:rsid w:val="00E62EE9"/>
    <w:rsid w:val="00E63210"/>
    <w:rsid w:val="00E6325D"/>
    <w:rsid w:val="00E6424E"/>
    <w:rsid w:val="00E64447"/>
    <w:rsid w:val="00E6472E"/>
    <w:rsid w:val="00E64FA2"/>
    <w:rsid w:val="00E6513B"/>
    <w:rsid w:val="00E6769B"/>
    <w:rsid w:val="00E678EC"/>
    <w:rsid w:val="00E67BCF"/>
    <w:rsid w:val="00E70D34"/>
    <w:rsid w:val="00E710B1"/>
    <w:rsid w:val="00E71137"/>
    <w:rsid w:val="00E717D8"/>
    <w:rsid w:val="00E71887"/>
    <w:rsid w:val="00E7194B"/>
    <w:rsid w:val="00E71BB4"/>
    <w:rsid w:val="00E72149"/>
    <w:rsid w:val="00E727C1"/>
    <w:rsid w:val="00E729B7"/>
    <w:rsid w:val="00E73852"/>
    <w:rsid w:val="00E743AA"/>
    <w:rsid w:val="00E745A3"/>
    <w:rsid w:val="00E74DA9"/>
    <w:rsid w:val="00E757B0"/>
    <w:rsid w:val="00E75C1A"/>
    <w:rsid w:val="00E760BA"/>
    <w:rsid w:val="00E762D2"/>
    <w:rsid w:val="00E76603"/>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5E8A"/>
    <w:rsid w:val="00EA632C"/>
    <w:rsid w:val="00EA6382"/>
    <w:rsid w:val="00EA66B3"/>
    <w:rsid w:val="00EA6816"/>
    <w:rsid w:val="00EA7074"/>
    <w:rsid w:val="00EA7652"/>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C51"/>
    <w:rsid w:val="00EB7C77"/>
    <w:rsid w:val="00EC0E50"/>
    <w:rsid w:val="00EC10C5"/>
    <w:rsid w:val="00EC127C"/>
    <w:rsid w:val="00EC1F0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D0189"/>
    <w:rsid w:val="00ED148A"/>
    <w:rsid w:val="00ED1996"/>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F004C"/>
    <w:rsid w:val="00EF048F"/>
    <w:rsid w:val="00EF0942"/>
    <w:rsid w:val="00EF0965"/>
    <w:rsid w:val="00EF0D64"/>
    <w:rsid w:val="00EF11FF"/>
    <w:rsid w:val="00EF3629"/>
    <w:rsid w:val="00EF3CD3"/>
    <w:rsid w:val="00EF410E"/>
    <w:rsid w:val="00EF43B9"/>
    <w:rsid w:val="00EF4892"/>
    <w:rsid w:val="00EF52AB"/>
    <w:rsid w:val="00EF549A"/>
    <w:rsid w:val="00EF54DE"/>
    <w:rsid w:val="00EF564F"/>
    <w:rsid w:val="00EF5765"/>
    <w:rsid w:val="00EF5B4E"/>
    <w:rsid w:val="00EF64C1"/>
    <w:rsid w:val="00EF68D4"/>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66F"/>
    <w:rsid w:val="00F05701"/>
    <w:rsid w:val="00F05795"/>
    <w:rsid w:val="00F0757B"/>
    <w:rsid w:val="00F07716"/>
    <w:rsid w:val="00F0784F"/>
    <w:rsid w:val="00F07B74"/>
    <w:rsid w:val="00F07C7F"/>
    <w:rsid w:val="00F07E6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5B7"/>
    <w:rsid w:val="00F15DC4"/>
    <w:rsid w:val="00F15DE1"/>
    <w:rsid w:val="00F16322"/>
    <w:rsid w:val="00F17715"/>
    <w:rsid w:val="00F17AEE"/>
    <w:rsid w:val="00F17D57"/>
    <w:rsid w:val="00F20EED"/>
    <w:rsid w:val="00F21012"/>
    <w:rsid w:val="00F21434"/>
    <w:rsid w:val="00F21937"/>
    <w:rsid w:val="00F223B3"/>
    <w:rsid w:val="00F2273F"/>
    <w:rsid w:val="00F22D12"/>
    <w:rsid w:val="00F22D50"/>
    <w:rsid w:val="00F22FC3"/>
    <w:rsid w:val="00F23320"/>
    <w:rsid w:val="00F2342C"/>
    <w:rsid w:val="00F23502"/>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D3D"/>
    <w:rsid w:val="00F37E0C"/>
    <w:rsid w:val="00F4033E"/>
    <w:rsid w:val="00F40AF4"/>
    <w:rsid w:val="00F4129E"/>
    <w:rsid w:val="00F41775"/>
    <w:rsid w:val="00F41C1E"/>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3DA"/>
    <w:rsid w:val="00F503A4"/>
    <w:rsid w:val="00F50860"/>
    <w:rsid w:val="00F50A2A"/>
    <w:rsid w:val="00F50D21"/>
    <w:rsid w:val="00F50EDE"/>
    <w:rsid w:val="00F511BD"/>
    <w:rsid w:val="00F51D6F"/>
    <w:rsid w:val="00F51FE4"/>
    <w:rsid w:val="00F52138"/>
    <w:rsid w:val="00F52741"/>
    <w:rsid w:val="00F52D40"/>
    <w:rsid w:val="00F532B0"/>
    <w:rsid w:val="00F539DC"/>
    <w:rsid w:val="00F54F66"/>
    <w:rsid w:val="00F56369"/>
    <w:rsid w:val="00F56F2A"/>
    <w:rsid w:val="00F57192"/>
    <w:rsid w:val="00F579E6"/>
    <w:rsid w:val="00F60033"/>
    <w:rsid w:val="00F609AC"/>
    <w:rsid w:val="00F60D5F"/>
    <w:rsid w:val="00F61279"/>
    <w:rsid w:val="00F61ED9"/>
    <w:rsid w:val="00F62339"/>
    <w:rsid w:val="00F63F07"/>
    <w:rsid w:val="00F640F0"/>
    <w:rsid w:val="00F644BF"/>
    <w:rsid w:val="00F644F7"/>
    <w:rsid w:val="00F64897"/>
    <w:rsid w:val="00F648AD"/>
    <w:rsid w:val="00F662A2"/>
    <w:rsid w:val="00F66382"/>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80593"/>
    <w:rsid w:val="00F808A7"/>
    <w:rsid w:val="00F8091B"/>
    <w:rsid w:val="00F80AFB"/>
    <w:rsid w:val="00F80BF8"/>
    <w:rsid w:val="00F80ED9"/>
    <w:rsid w:val="00F81C74"/>
    <w:rsid w:val="00F83E78"/>
    <w:rsid w:val="00F83F21"/>
    <w:rsid w:val="00F8578B"/>
    <w:rsid w:val="00F85851"/>
    <w:rsid w:val="00F858B2"/>
    <w:rsid w:val="00F85CFB"/>
    <w:rsid w:val="00F8665A"/>
    <w:rsid w:val="00F86AFC"/>
    <w:rsid w:val="00F87549"/>
    <w:rsid w:val="00F9039B"/>
    <w:rsid w:val="00F90B7C"/>
    <w:rsid w:val="00F90EC5"/>
    <w:rsid w:val="00F91088"/>
    <w:rsid w:val="00F91AFB"/>
    <w:rsid w:val="00F92261"/>
    <w:rsid w:val="00F92314"/>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F5"/>
    <w:rsid w:val="00FA582B"/>
    <w:rsid w:val="00FA5877"/>
    <w:rsid w:val="00FA588D"/>
    <w:rsid w:val="00FA62A6"/>
    <w:rsid w:val="00FA6B88"/>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2EC"/>
    <w:rsid w:val="00FD6453"/>
    <w:rsid w:val="00FD65CB"/>
    <w:rsid w:val="00FD6D12"/>
    <w:rsid w:val="00FD6EC7"/>
    <w:rsid w:val="00FE025C"/>
    <w:rsid w:val="00FE0F8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A7E66"/>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
    <w:name w:val="参考文献"/>
    <w:basedOn w:val="a0"/>
    <w:link w:val="Char3"/>
    <w:qFormat/>
    <w:rsid w:val="00C32102"/>
    <w:pPr>
      <w:numPr>
        <w:numId w:val="2"/>
      </w:num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
    <w:rsid w:val="00C32102"/>
    <w:rPr>
      <w:rFonts w:ascii="Times New Roman" w:eastAsia="仿宋" w:hAnsi="Times New Roman"/>
      <w:sz w:val="24"/>
      <w:szCs w:val="21"/>
      <w:lang w:val="x-none" w:eastAsia="x-none"/>
    </w:rPr>
  </w:style>
  <w:style w:type="character" w:styleId="afe">
    <w:name w:val="Strong"/>
    <w:uiPriority w:val="22"/>
    <w:qFormat/>
    <w:rsid w:val="00DC4AF8"/>
    <w:rPr>
      <w:b/>
      <w:bCs/>
    </w:rPr>
  </w:style>
  <w:style w:type="character" w:customStyle="1" w:styleId="apple-converted-space">
    <w:name w:val="apple-converted-space"/>
    <w:basedOn w:val="a1"/>
    <w:rsid w:val="002567C2"/>
  </w:style>
  <w:style w:type="paragraph" w:styleId="aff">
    <w:name w:val="endnote text"/>
    <w:basedOn w:val="a0"/>
    <w:link w:val="aff0"/>
    <w:uiPriority w:val="99"/>
    <w:semiHidden/>
    <w:unhideWhenUsed/>
    <w:rsid w:val="007D0A8C"/>
    <w:pPr>
      <w:snapToGrid w:val="0"/>
      <w:jc w:val="left"/>
    </w:pPr>
    <w:rPr>
      <w:lang w:val="x-none" w:eastAsia="x-none"/>
    </w:rPr>
  </w:style>
  <w:style w:type="character" w:customStyle="1" w:styleId="aff0">
    <w:name w:val="尾注文本 字符"/>
    <w:link w:val="aff"/>
    <w:uiPriority w:val="99"/>
    <w:semiHidden/>
    <w:rsid w:val="007D0A8C"/>
    <w:rPr>
      <w:rFonts w:ascii="Times New Roman" w:hAnsi="Times New Roman"/>
      <w:kern w:val="2"/>
      <w:sz w:val="24"/>
      <w:szCs w:val="22"/>
    </w:rPr>
  </w:style>
  <w:style w:type="character" w:styleId="aff1">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2">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3">
    <w:name w:val="纯文本 字符"/>
    <w:link w:val="aff4"/>
    <w:rsid w:val="00537A4F"/>
    <w:rPr>
      <w:rFonts w:ascii="宋体" w:hAnsi="宋体"/>
      <w:kern w:val="2"/>
      <w:sz w:val="24"/>
    </w:rPr>
  </w:style>
  <w:style w:type="paragraph" w:styleId="aff4">
    <w:name w:val="Plain Text"/>
    <w:basedOn w:val="a0"/>
    <w:link w:val="aff3"/>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5">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6">
    <w:name w:val="List Paragraph"/>
    <w:basedOn w:val="a0"/>
    <w:link w:val="aff7"/>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7">
    <w:name w:val="列出段落 字符"/>
    <w:basedOn w:val="a1"/>
    <w:link w:val="aff6"/>
    <w:uiPriority w:val="34"/>
    <w:rsid w:val="00224F5A"/>
    <w:rPr>
      <w:rFonts w:asciiTheme="minorHAnsi" w:eastAsiaTheme="minorEastAsia" w:hAnsiTheme="minorHAnsi" w:cstheme="minorBidi"/>
      <w:kern w:val="2"/>
      <w:sz w:val="21"/>
      <w:szCs w:val="22"/>
    </w:rPr>
  </w:style>
  <w:style w:type="paragraph" w:styleId="aff8">
    <w:name w:val="Date"/>
    <w:basedOn w:val="a0"/>
    <w:next w:val="a0"/>
    <w:link w:val="aff9"/>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9">
    <w:name w:val="日期 字符"/>
    <w:basedOn w:val="a1"/>
    <w:link w:val="aff8"/>
    <w:uiPriority w:val="99"/>
    <w:semiHidden/>
    <w:rsid w:val="006A3BC8"/>
    <w:rPr>
      <w:rFonts w:asciiTheme="minorHAnsi" w:eastAsiaTheme="minorEastAsia" w:hAnsiTheme="minorHAnsi" w:cstheme="minorBidi"/>
      <w:kern w:val="2"/>
      <w:sz w:val="21"/>
      <w:szCs w:val="22"/>
    </w:rPr>
  </w:style>
  <w:style w:type="character" w:styleId="affa">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b">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c">
    <w:name w:val="表文字"/>
    <w:basedOn w:val="affb"/>
    <w:rsid w:val="006A3BC8"/>
    <w:pPr>
      <w:ind w:firstLineChars="0" w:firstLine="0"/>
      <w:jc w:val="center"/>
    </w:pPr>
    <w:rPr>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3.jpeg"/><Relationship Id="rId39" Type="http://schemas.openxmlformats.org/officeDocument/2006/relationships/image" Target="media/image11.emf"/><Relationship Id="rId21" Type="http://schemas.openxmlformats.org/officeDocument/2006/relationships/footer" Target="footer5.xml"/><Relationship Id="rId34" Type="http://schemas.openxmlformats.org/officeDocument/2006/relationships/image" Target="media/image9.emf"/><Relationship Id="rId42" Type="http://schemas.openxmlformats.org/officeDocument/2006/relationships/package" Target="embeddings/Microsoft_Visio___4.vsdx"/><Relationship Id="rId47" Type="http://schemas.openxmlformats.org/officeDocument/2006/relationships/image" Target="media/image15.gif"/><Relationship Id="rId50" Type="http://schemas.openxmlformats.org/officeDocument/2006/relationships/image" Target="media/image17.emf"/><Relationship Id="rId55"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package" Target="embeddings/Microsoft_Visio___12.vsdx"/><Relationship Id="rId76" Type="http://schemas.openxmlformats.org/officeDocument/2006/relationships/image" Target="media/image33.png"/><Relationship Id="rId84"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0.emf"/><Relationship Id="rId40" Type="http://schemas.openxmlformats.org/officeDocument/2006/relationships/package" Target="embeddings/Microsoft_Visio___3.vsdx"/><Relationship Id="rId45" Type="http://schemas.openxmlformats.org/officeDocument/2006/relationships/image" Target="media/image14.emf"/><Relationship Id="rId53" Type="http://schemas.openxmlformats.org/officeDocument/2006/relationships/package" Target="embeddings/Microsoft_Visio___9.vsdx"/><Relationship Id="rId58" Type="http://schemas.openxmlformats.org/officeDocument/2006/relationships/package" Target="embeddings/Microsoft_Visio___10.vsdx"/><Relationship Id="rId66" Type="http://schemas.openxmlformats.org/officeDocument/2006/relationships/package" Target="embeddings/Microsoft_Visio___11.vsdx"/><Relationship Id="rId74" Type="http://schemas.openxmlformats.org/officeDocument/2006/relationships/image" Target="media/image32.emf"/><Relationship Id="rId79" Type="http://schemas.openxmlformats.org/officeDocument/2006/relationships/image" Target="media/image36.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39.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package" Target="embeddings/Microsoft_Visio___.vsdx"/><Relationship Id="rId35" Type="http://schemas.openxmlformats.org/officeDocument/2006/relationships/package" Target="embeddings/Microsoft_Visio___1.vsdx"/><Relationship Id="rId43" Type="http://schemas.openxmlformats.org/officeDocument/2006/relationships/image" Target="media/image13.emf"/><Relationship Id="rId48" Type="http://schemas.openxmlformats.org/officeDocument/2006/relationships/image" Target="media/image16.emf"/><Relationship Id="rId56" Type="http://schemas.openxmlformats.org/officeDocument/2006/relationships/image" Target="media/image21.png"/><Relationship Id="rId64" Type="http://schemas.openxmlformats.org/officeDocument/2006/relationships/header" Target="header11.xml"/><Relationship Id="rId69" Type="http://schemas.openxmlformats.org/officeDocument/2006/relationships/image" Target="media/image30.emf"/><Relationship Id="rId77"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package" Target="embeddings/Microsoft_Visio___8.vsdx"/><Relationship Id="rId72" Type="http://schemas.openxmlformats.org/officeDocument/2006/relationships/package" Target="embeddings/Microsoft_Visio___14.vsdx"/><Relationship Id="rId80" Type="http://schemas.openxmlformats.org/officeDocument/2006/relationships/image" Target="media/image37.png"/><Relationship Id="rId85"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package" Target="embeddings/Microsoft_Visio___2.vsdx"/><Relationship Id="rId46" Type="http://schemas.openxmlformats.org/officeDocument/2006/relationships/package" Target="embeddings/Microsoft_Visio___6.vsdx"/><Relationship Id="rId59" Type="http://schemas.openxmlformats.org/officeDocument/2006/relationships/image" Target="media/image23.png"/><Relationship Id="rId67" Type="http://schemas.openxmlformats.org/officeDocument/2006/relationships/image" Target="media/image29.emf"/><Relationship Id="rId20" Type="http://schemas.openxmlformats.org/officeDocument/2006/relationships/header" Target="header7.xml"/><Relationship Id="rId41" Type="http://schemas.openxmlformats.org/officeDocument/2006/relationships/image" Target="media/image12.emf"/><Relationship Id="rId54" Type="http://schemas.openxmlformats.org/officeDocument/2006/relationships/image" Target="media/image19.png"/><Relationship Id="rId62" Type="http://schemas.openxmlformats.org/officeDocument/2006/relationships/image" Target="media/image26.png"/><Relationship Id="rId70" Type="http://schemas.openxmlformats.org/officeDocument/2006/relationships/package" Target="embeddings/Microsoft_Visio___13.vsdx"/><Relationship Id="rId75" Type="http://schemas.openxmlformats.org/officeDocument/2006/relationships/package" Target="embeddings/Microsoft_Visio___15.vsdx"/><Relationship Id="rId83" Type="http://schemas.openxmlformats.org/officeDocument/2006/relationships/image" Target="media/image4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header" Target="header10.xml"/><Relationship Id="rId49" Type="http://schemas.openxmlformats.org/officeDocument/2006/relationships/package" Target="embeddings/Microsoft_Visio___7.vsdx"/><Relationship Id="rId57" Type="http://schemas.openxmlformats.org/officeDocument/2006/relationships/image" Target="media/image22.emf"/><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package" Target="embeddings/Microsoft_Visio___5.vsdx"/><Relationship Id="rId52" Type="http://schemas.openxmlformats.org/officeDocument/2006/relationships/image" Target="media/image18.emf"/><Relationship Id="rId60" Type="http://schemas.openxmlformats.org/officeDocument/2006/relationships/image" Target="media/image24.png"/><Relationship Id="rId65" Type="http://schemas.openxmlformats.org/officeDocument/2006/relationships/image" Target="media/image28.emf"/><Relationship Id="rId73" Type="http://schemas.openxmlformats.org/officeDocument/2006/relationships/hyperlink" Target="http://spark.apache.org/downloads.html" TargetMode="External"/><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D0DE23-E036-4CD7-941E-2307A4C97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369</TotalTime>
  <Pages>75</Pages>
  <Words>9687</Words>
  <Characters>55222</Characters>
  <Application>Microsoft Office Word</Application>
  <DocSecurity>0</DocSecurity>
  <Lines>460</Lines>
  <Paragraphs>129</Paragraphs>
  <ScaleCrop>false</ScaleCrop>
  <Company/>
  <LinksUpToDate>false</LinksUpToDate>
  <CharactersWithSpaces>64780</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156</cp:revision>
  <cp:lastPrinted>2016-03-19T20:31:00Z</cp:lastPrinted>
  <dcterms:created xsi:type="dcterms:W3CDTF">2016-11-28T12:09:00Z</dcterms:created>
  <dcterms:modified xsi:type="dcterms:W3CDTF">2016-12-01T13:19:00Z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